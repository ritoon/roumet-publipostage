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113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C8F35F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D16D79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Abdul AlAtassi</w:t>
      </w:r>
    </w:p>
    <w:p w14:paraId="6058B96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770 Salisbury Park Dr. </w:t>
      </w:r>
    </w:p>
    <w:p w14:paraId="46CD9B8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11590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Westbury</w:t>
      </w:r>
    </w:p>
    <w:p w14:paraId="58D5691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-NY</w:t>
      </w:r>
    </w:p>
    <w:p w14:paraId="0E2D23F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abdulnafea</w:t>
      </w:r>
    </w:p>
    <w:p w14:paraId="74C8C22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ana_atassi@hotmail.com</w:t>
      </w:r>
    </w:p>
    <w:p w14:paraId="54CDE1D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95E80A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97B38D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1503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330</w:t>
      </w:r>
    </w:p>
    <w:p w14:paraId="473FD7A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742370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245FB4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1C6D19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Abdul AlAtassi</w:t>
      </w:r>
    </w:p>
    <w:p w14:paraId="1363DAD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770 Salisbury Park Dr. </w:t>
      </w:r>
    </w:p>
    <w:p w14:paraId="78D0028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11590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Westbury</w:t>
      </w:r>
    </w:p>
    <w:p w14:paraId="5EFF239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-NY</w:t>
      </w:r>
    </w:p>
    <w:p w14:paraId="7D04D9E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abdulnafea</w:t>
      </w:r>
    </w:p>
    <w:p w14:paraId="3E2762E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ana_atassi@hotmail.com</w:t>
      </w:r>
    </w:p>
    <w:p w14:paraId="080A33E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A76D62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C03565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2757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101</w:t>
      </w:r>
    </w:p>
    <w:p w14:paraId="771400D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5717C5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DBC0B0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1FF8A7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Abdul AlAtassi</w:t>
      </w:r>
    </w:p>
    <w:p w14:paraId="3370EF4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770 Salisbury Park Dr. </w:t>
      </w:r>
    </w:p>
    <w:p w14:paraId="0E99033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11590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Westbury</w:t>
      </w:r>
    </w:p>
    <w:p w14:paraId="1F1C145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-NY</w:t>
      </w:r>
    </w:p>
    <w:p w14:paraId="1345278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abdulnafea</w:t>
      </w:r>
    </w:p>
    <w:p w14:paraId="5F09F1F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ana_atassi@hotmail.com</w:t>
      </w:r>
    </w:p>
    <w:p w14:paraId="1B94194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B9A610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C89382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2971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650</w:t>
      </w:r>
    </w:p>
    <w:p w14:paraId="073B747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EEF428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BD844A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2CFA8E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Ahmad Wafa Bayram</w:t>
      </w:r>
    </w:p>
    <w:p w14:paraId="739013D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Dubai Investment Park 2, Saleh Bin Lahej Bldg. Flat 204, P.O. Box : 262001, Mobile 056-1798301</w:t>
      </w:r>
    </w:p>
    <w:p w14:paraId="7955079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00000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Dubai</w:t>
      </w:r>
    </w:p>
    <w:p w14:paraId="4E11853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1130B34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Casparoviri</w:t>
      </w:r>
    </w:p>
    <w:p w14:paraId="145B516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wafa.bayram@gmail.com</w:t>
      </w:r>
    </w:p>
    <w:p w14:paraId="0E4F0B1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968C14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2CA9CE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1502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200</w:t>
      </w:r>
    </w:p>
    <w:p w14:paraId="01F3006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263FE4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11F023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DA43A8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Ahmad Wafa Bayram</w:t>
      </w:r>
    </w:p>
    <w:p w14:paraId="70669C1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Dubai Investment Park 2, Saleh Bin Lahej Bldg. Flat 204, P.O. Box : 262001, Mobile 056-1798301</w:t>
      </w:r>
    </w:p>
    <w:p w14:paraId="2B7E338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00000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Dubai</w:t>
      </w:r>
    </w:p>
    <w:p w14:paraId="238ADB7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1124AE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Casparoviri</w:t>
      </w:r>
    </w:p>
    <w:p w14:paraId="55CF941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wafa.bayram@gmail.com</w:t>
      </w:r>
    </w:p>
    <w:p w14:paraId="17714E5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0D6149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FE2157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2969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7F5F54D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745D22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C9C28AB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DD0DD5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Ahmad Wafa Bayram</w:t>
      </w:r>
    </w:p>
    <w:p w14:paraId="40C76B4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Dubai Investment Park 2, Saleh Bin Lahej Bldg. Flat 204, P.O. Box : 262001, Mobile 056-1798301</w:t>
      </w:r>
    </w:p>
    <w:p w14:paraId="3D6B707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00000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Dubai</w:t>
      </w:r>
    </w:p>
    <w:p w14:paraId="5DC7424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40457F1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Casparoviri</w:t>
      </w:r>
    </w:p>
    <w:p w14:paraId="4529A07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wafa.bayram@gmail.com</w:t>
      </w:r>
    </w:p>
    <w:p w14:paraId="68FF0DB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BBEF13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7379D0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2971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2000</w:t>
      </w:r>
    </w:p>
    <w:p w14:paraId="7B8EC55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F3496B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F8769C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8F131E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Alain DOUGNY</w:t>
      </w:r>
    </w:p>
    <w:p w14:paraId="381489D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 Parc Florian </w:t>
      </w:r>
    </w:p>
    <w:p w14:paraId="06F8E0E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84400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APT</w:t>
      </w:r>
    </w:p>
    <w:p w14:paraId="14D9226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908FE5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alaflo21</w:t>
      </w:r>
    </w:p>
    <w:p w14:paraId="1912294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isabelle.dougny@wanadoo.fr</w:t>
      </w:r>
    </w:p>
    <w:p w14:paraId="68C70C5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7316D9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E467A6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169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925</w:t>
      </w:r>
    </w:p>
    <w:p w14:paraId="70D3540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64B85C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A59140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661B1B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Alain DOUGNY</w:t>
      </w:r>
    </w:p>
    <w:p w14:paraId="7CECD37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 Parc Florian </w:t>
      </w:r>
    </w:p>
    <w:p w14:paraId="247A39D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84400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APT</w:t>
      </w:r>
    </w:p>
    <w:p w14:paraId="000A392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33EBE7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alaflo21</w:t>
      </w:r>
    </w:p>
    <w:p w14:paraId="391ECC4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isabelle.dougny@wanadoo.fr</w:t>
      </w:r>
    </w:p>
    <w:p w14:paraId="6D8EB0F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6285F1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5D470A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930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71</w:t>
      </w:r>
    </w:p>
    <w:p w14:paraId="61F1E60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813231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136F7B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4C8E0D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Alain LEMOINE</w:t>
      </w:r>
    </w:p>
    <w:p w14:paraId="4966AA5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5 rue du palluel </w:t>
      </w:r>
    </w:p>
    <w:p w14:paraId="02A2A13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38120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 Fontanil-Cornillon</w:t>
      </w:r>
    </w:p>
    <w:p w14:paraId="340F258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4206E0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carmaxi</w:t>
      </w:r>
    </w:p>
    <w:p w14:paraId="2B29472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ale.lemoine@wanadoo.fr</w:t>
      </w:r>
    </w:p>
    <w:p w14:paraId="699A6EE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49CF99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521059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3220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111</w:t>
      </w:r>
    </w:p>
    <w:p w14:paraId="0EE0D1A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1D8562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36EDA0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EAE5A8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Alan Goude</w:t>
      </w:r>
    </w:p>
    <w:p w14:paraId="51D340F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17 Manvers Road Lower Walkley</w:t>
      </w:r>
    </w:p>
    <w:p w14:paraId="3070E4E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S6   2PJ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Sheffield</w:t>
      </w:r>
    </w:p>
    <w:p w14:paraId="760963B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GB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142D3A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mintaka53</w:t>
      </w:r>
    </w:p>
    <w:p w14:paraId="5BBF3AE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delcampe@goude.org</w:t>
      </w:r>
    </w:p>
    <w:p w14:paraId="5242E24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AF02A3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A8F769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2146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132</w:t>
      </w:r>
    </w:p>
    <w:p w14:paraId="0CC4475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0F24E1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AABA97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692236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Alan Goude</w:t>
      </w:r>
    </w:p>
    <w:p w14:paraId="1F6453E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17 Manvers Road Lower Walkley</w:t>
      </w:r>
    </w:p>
    <w:p w14:paraId="66F45F1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S6   2PJ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Sheffield</w:t>
      </w:r>
    </w:p>
    <w:p w14:paraId="47F11E2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GB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81F3A8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mintaka53</w:t>
      </w:r>
    </w:p>
    <w:p w14:paraId="31151DE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delcampe@goude.org</w:t>
      </w:r>
    </w:p>
    <w:p w14:paraId="12288D4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8C14B7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A77F5A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2812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92</w:t>
      </w:r>
    </w:p>
    <w:p w14:paraId="171906E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62B8F7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02B61C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B530D2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Alexandra Yanson</w:t>
      </w:r>
    </w:p>
    <w:p w14:paraId="1C2D30D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Kaja 20 </w:t>
      </w:r>
    </w:p>
    <w:p w14:paraId="0CB6A7F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31021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Kohtla-Jarve</w:t>
      </w:r>
    </w:p>
    <w:p w14:paraId="56570AC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EE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6445F9F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glebyanson</w:t>
      </w:r>
    </w:p>
    <w:p w14:paraId="6B92777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glebsonal7@gmail.com</w:t>
      </w:r>
    </w:p>
    <w:p w14:paraId="6CFE76D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922B35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347976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1366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120</w:t>
      </w:r>
    </w:p>
    <w:p w14:paraId="2C873EA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B7C55E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BF85DB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22F939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Alexandra Yanson</w:t>
      </w:r>
    </w:p>
    <w:p w14:paraId="463EC3F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Kaja 20 </w:t>
      </w:r>
    </w:p>
    <w:p w14:paraId="70F134C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31021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Kohtla-Jarve</w:t>
      </w:r>
    </w:p>
    <w:p w14:paraId="7082596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EE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53ADD88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glebyanson</w:t>
      </w:r>
    </w:p>
    <w:p w14:paraId="4F57BD5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glebsonal7@gmail.com</w:t>
      </w:r>
    </w:p>
    <w:p w14:paraId="7407320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3163F2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782BA6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1372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260</w:t>
      </w:r>
    </w:p>
    <w:p w14:paraId="0D36C4F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92ED14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41F8EA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9B13C5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Alexandra Yanson</w:t>
      </w:r>
    </w:p>
    <w:p w14:paraId="0F63D57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Kaja 20 </w:t>
      </w:r>
    </w:p>
    <w:p w14:paraId="0401924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31021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Kohtla-Jarve</w:t>
      </w:r>
    </w:p>
    <w:p w14:paraId="4B56337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EE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45005AF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glebyanson</w:t>
      </w:r>
    </w:p>
    <w:p w14:paraId="39AF1C5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glebsonal7@gmail.com</w:t>
      </w:r>
    </w:p>
    <w:p w14:paraId="0DDFD2B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EA3491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936C67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1379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220</w:t>
      </w:r>
    </w:p>
    <w:p w14:paraId="0568093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3372C6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6AE0FB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E9E3CE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Alexandra Yanson</w:t>
      </w:r>
    </w:p>
    <w:p w14:paraId="6793045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Kaja 20 </w:t>
      </w:r>
    </w:p>
    <w:p w14:paraId="0E1B689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31021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Kohtla-Jarve</w:t>
      </w:r>
    </w:p>
    <w:p w14:paraId="4C870AB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EE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73B212D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glebyanson</w:t>
      </w:r>
    </w:p>
    <w:p w14:paraId="1189F3E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glebsonal7@gmail.com</w:t>
      </w:r>
    </w:p>
    <w:p w14:paraId="745F0CD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D7C236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E668F4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3128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310</w:t>
      </w:r>
    </w:p>
    <w:p w14:paraId="5F92F8B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45D977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587C50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49DBA5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Alexandra Yanson</w:t>
      </w:r>
    </w:p>
    <w:p w14:paraId="2202629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Kaja 20 </w:t>
      </w:r>
    </w:p>
    <w:p w14:paraId="508C08A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31021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Kohtla-Jarve</w:t>
      </w:r>
    </w:p>
    <w:p w14:paraId="2735B0F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EE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51D1A3B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glebyanson</w:t>
      </w:r>
    </w:p>
    <w:p w14:paraId="72830DC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glebsonal7@gmail.com</w:t>
      </w:r>
    </w:p>
    <w:p w14:paraId="28B48B1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149F99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DF984E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3481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130</w:t>
      </w:r>
    </w:p>
    <w:p w14:paraId="686B6FD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CAEB60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5899DA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B72069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Annie LALANNE TISNE née GUYADER</w:t>
      </w:r>
    </w:p>
    <w:p w14:paraId="00733FB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20 rue du moulin </w:t>
      </w:r>
    </w:p>
    <w:p w14:paraId="60605B8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64110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UZOS</w:t>
      </w:r>
    </w:p>
    <w:p w14:paraId="6BA3E9D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0A4DB67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guyader1958</w:t>
      </w:r>
    </w:p>
    <w:p w14:paraId="625DCE4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guyader1958@gmail.com</w:t>
      </w:r>
    </w:p>
    <w:p w14:paraId="43BEFB2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0B5784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CD3503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568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70</w:t>
      </w:r>
    </w:p>
    <w:p w14:paraId="71B86E4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B6C352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140B1A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9EB1C6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Arnaud LEGAY</w:t>
      </w:r>
    </w:p>
    <w:p w14:paraId="4BAD1D4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23, rue de la Pillardière </w:t>
      </w:r>
    </w:p>
    <w:p w14:paraId="4B498E8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69126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Brindas</w:t>
      </w:r>
    </w:p>
    <w:p w14:paraId="5FEE9BE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FE0B1B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gromine12</w:t>
      </w:r>
    </w:p>
    <w:p w14:paraId="4A0F3C9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arnaud.legay@orange.fr</w:t>
      </w:r>
    </w:p>
    <w:p w14:paraId="4593FE5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990294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A8BE64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1491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637</w:t>
      </w:r>
    </w:p>
    <w:p w14:paraId="340D093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326F59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8A7A82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2EB7A6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Arnaud LEGAY</w:t>
      </w:r>
    </w:p>
    <w:p w14:paraId="6EC4644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23, rue de la Pillardière </w:t>
      </w:r>
    </w:p>
    <w:p w14:paraId="7F4849A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69126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Brindas</w:t>
      </w:r>
    </w:p>
    <w:p w14:paraId="133EF66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18043D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gromine12</w:t>
      </w:r>
    </w:p>
    <w:p w14:paraId="60B8125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arnaud.legay@orange.fr</w:t>
      </w:r>
    </w:p>
    <w:p w14:paraId="10A5192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8C3D7A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C35B2C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2637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167</w:t>
      </w:r>
    </w:p>
    <w:p w14:paraId="33187F9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DE2C08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F00051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ED0BA6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auprince jean louis</w:t>
      </w:r>
    </w:p>
    <w:p w14:paraId="788B898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377 rue du Mont Lachat </w:t>
      </w:r>
    </w:p>
    <w:p w14:paraId="1C2731B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74170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Saint Gervais les Bains</w:t>
      </w:r>
    </w:p>
    <w:p w14:paraId="26AC270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563268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ataloncc</w:t>
      </w:r>
    </w:p>
    <w:p w14:paraId="37CA6FE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papylou74@orange.fr</w:t>
      </w:r>
    </w:p>
    <w:p w14:paraId="6C33966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21D008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DAAD7B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684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850</w:t>
      </w:r>
    </w:p>
    <w:p w14:paraId="1E21A38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B8B403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82A82F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1EE746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auprince jean louis</w:t>
      </w:r>
    </w:p>
    <w:p w14:paraId="03F3677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377 rue du Mont Lachat </w:t>
      </w:r>
    </w:p>
    <w:p w14:paraId="2BD4D28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74170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Saint Gervais les Bains</w:t>
      </w:r>
    </w:p>
    <w:p w14:paraId="1E9CD1B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0126496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ataloncc</w:t>
      </w:r>
    </w:p>
    <w:p w14:paraId="34DB9C5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papylou74@orange.fr</w:t>
      </w:r>
    </w:p>
    <w:p w14:paraId="6808680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58AC38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77B9CA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685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400</w:t>
      </w:r>
    </w:p>
    <w:p w14:paraId="3C36B77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A2964E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11040B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78E932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AURELIEN SCHERRER</w:t>
      </w:r>
    </w:p>
    <w:p w14:paraId="23B10D2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RUE DU CURTIL BUISSON </w:t>
      </w:r>
    </w:p>
    <w:p w14:paraId="5A514E0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90200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ROUGEGOUTTE</w:t>
      </w:r>
    </w:p>
    <w:p w14:paraId="7C2C493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4A01FD4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al9</w:t>
      </w:r>
    </w:p>
    <w:p w14:paraId="495D6FA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aur120@sfr.fr</w:t>
      </w:r>
    </w:p>
    <w:p w14:paraId="2091D0C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503647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E31307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1230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001C66C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C9E855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86EB0F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988428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Bernard FAURE</w:t>
      </w:r>
    </w:p>
    <w:p w14:paraId="5B6D41D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62 RUE PASTEUR </w:t>
      </w:r>
    </w:p>
    <w:p w14:paraId="09836DD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63170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AUBIERE</w:t>
      </w:r>
    </w:p>
    <w:p w14:paraId="12195BF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71EA1FE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bernard_63</w:t>
      </w:r>
    </w:p>
    <w:p w14:paraId="3DD6762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bernardfaure@neuf.fr</w:t>
      </w:r>
    </w:p>
    <w:p w14:paraId="677E6CA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81C653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463E18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1362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80</w:t>
      </w:r>
    </w:p>
    <w:p w14:paraId="36D0875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8E5A39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CC2E46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BC01A0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Bernard JIMENEZ</w:t>
      </w:r>
    </w:p>
    <w:p w14:paraId="13B27E1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43, rue de Bitche </w:t>
      </w:r>
    </w:p>
    <w:p w14:paraId="419D122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81000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ALBI</w:t>
      </w:r>
    </w:p>
    <w:p w14:paraId="41CE200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BB0BAA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bernardmichel</w:t>
      </w:r>
    </w:p>
    <w:p w14:paraId="65F4DB3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b.m.jimenez@wanadoo.fr</w:t>
      </w:r>
    </w:p>
    <w:p w14:paraId="7D8B1C0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CBE4DB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BB77EE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878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123</w:t>
      </w:r>
    </w:p>
    <w:p w14:paraId="198C4A9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615970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54FFF7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909931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Bernard JIMENEZ</w:t>
      </w:r>
    </w:p>
    <w:p w14:paraId="1F5BA44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43, rue de Bitche </w:t>
      </w:r>
    </w:p>
    <w:p w14:paraId="19B92A7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81000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ALBI</w:t>
      </w:r>
    </w:p>
    <w:p w14:paraId="6F9F747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344EE5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bernardmichel</w:t>
      </w:r>
    </w:p>
    <w:p w14:paraId="1679A23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b.m.jimenez@wanadoo.fr</w:t>
      </w:r>
    </w:p>
    <w:p w14:paraId="5351849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958F99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56CC49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1345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307</w:t>
      </w:r>
    </w:p>
    <w:p w14:paraId="18BDC1E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2C54D0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6280A2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919B45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calogero FAVAZZO</w:t>
      </w:r>
    </w:p>
    <w:p w14:paraId="1A2815F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 Avenue des Alpes Immeuble l'Edelweiss</w:t>
      </w:r>
    </w:p>
    <w:p w14:paraId="0EE0877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05000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GAP</w:t>
      </w:r>
    </w:p>
    <w:p w14:paraId="56B8CF8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AFEEB0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petanqueur</w:t>
      </w:r>
    </w:p>
    <w:p w14:paraId="708A413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favazzo.guiseppe@gmail.com</w:t>
      </w:r>
    </w:p>
    <w:p w14:paraId="02F5534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8893C9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3E6264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213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180</w:t>
      </w:r>
    </w:p>
    <w:p w14:paraId="0F565B5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EFAD64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7FB01B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37D8BA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calogero FAVAZZO</w:t>
      </w:r>
    </w:p>
    <w:p w14:paraId="3262FB6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 Avenue des Alpes Immeuble l'Edelweiss</w:t>
      </w:r>
    </w:p>
    <w:p w14:paraId="1A537CC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05000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GAP</w:t>
      </w:r>
    </w:p>
    <w:p w14:paraId="0FE5C5E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CE5842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petanqueur</w:t>
      </w:r>
    </w:p>
    <w:p w14:paraId="0C0AF10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favazzo.guiseppe@gmail.com</w:t>
      </w:r>
    </w:p>
    <w:p w14:paraId="1ACE84B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FC6707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AD66FF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223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180</w:t>
      </w:r>
    </w:p>
    <w:p w14:paraId="0F91F04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CBBD1B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C6A732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AD1DA5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calogero FAVAZZO</w:t>
      </w:r>
    </w:p>
    <w:p w14:paraId="7FB3319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 Avenue des Alpes Immeuble l'Edelweiss</w:t>
      </w:r>
    </w:p>
    <w:p w14:paraId="18819DA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05000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GAP</w:t>
      </w:r>
    </w:p>
    <w:p w14:paraId="3F8B0EE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4C8777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petanqueur</w:t>
      </w:r>
    </w:p>
    <w:p w14:paraId="299BA9C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favazzo.guiseppe@gmail.com</w:t>
      </w:r>
    </w:p>
    <w:p w14:paraId="53CD352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27DB8D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C280FF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344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200</w:t>
      </w:r>
    </w:p>
    <w:p w14:paraId="17F9D2C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618B8F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D7BF7C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7DD5B4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calogero FAVAZZO</w:t>
      </w:r>
    </w:p>
    <w:p w14:paraId="0204297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 Avenue des Alpes Immeuble l'Edelweiss</w:t>
      </w:r>
    </w:p>
    <w:p w14:paraId="74B745D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05000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GAP</w:t>
      </w:r>
    </w:p>
    <w:p w14:paraId="35FF4F3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E8F5A3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petanqueur</w:t>
      </w:r>
    </w:p>
    <w:p w14:paraId="7C85746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favazzo.guiseppe@gmail.com</w:t>
      </w:r>
    </w:p>
    <w:p w14:paraId="26D0887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910E5E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84F7A4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574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800</w:t>
      </w:r>
    </w:p>
    <w:p w14:paraId="6C12963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01A6E9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11154D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0EFDE7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calogero FAVAZZO</w:t>
      </w:r>
    </w:p>
    <w:p w14:paraId="0D35934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 Avenue des Alpes Immeuble l'Edelweiss</w:t>
      </w:r>
    </w:p>
    <w:p w14:paraId="5B60F3A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05000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GAP</w:t>
      </w:r>
    </w:p>
    <w:p w14:paraId="3170044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16004C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petanqueur</w:t>
      </w:r>
    </w:p>
    <w:p w14:paraId="4BA45E5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favazzo.guiseppe@gmail.com</w:t>
      </w:r>
    </w:p>
    <w:p w14:paraId="7BC35EA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11432D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EEE74A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589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350</w:t>
      </w:r>
    </w:p>
    <w:p w14:paraId="2CFD5C9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ED602B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3331BF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AC4CBB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calogero FAVAZZO</w:t>
      </w:r>
    </w:p>
    <w:p w14:paraId="0AC8F8E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 Avenue des Alpes Immeuble l'Edelweiss</w:t>
      </w:r>
    </w:p>
    <w:p w14:paraId="5B01E80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05000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GAP</w:t>
      </w:r>
    </w:p>
    <w:p w14:paraId="732EFEC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CF1E96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petanqueur</w:t>
      </w:r>
    </w:p>
    <w:p w14:paraId="1793A95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favazzo.guiseppe@gmail.com</w:t>
      </w:r>
    </w:p>
    <w:p w14:paraId="16D3A2B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015AD2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AA0A23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1095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260</w:t>
      </w:r>
    </w:p>
    <w:p w14:paraId="2F7CB54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E44658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0F8A18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D5865B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basso</w:t>
      </w:r>
    </w:p>
    <w:p w14:paraId="234322D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des platanes </w:t>
      </w:r>
    </w:p>
    <w:p w14:paraId="619CF6C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54720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Lexy</w:t>
      </w:r>
    </w:p>
    <w:p w14:paraId="5DB464F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C916F4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j7781</w:t>
      </w:r>
    </w:p>
    <w:p w14:paraId="2266EF0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christian.basso7@orange.fr</w:t>
      </w:r>
    </w:p>
    <w:p w14:paraId="61EDB41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722C58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C017AF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206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525</w:t>
      </w:r>
    </w:p>
    <w:p w14:paraId="2FD7B10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0AFE63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720739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2FE97D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Karaoglanian</w:t>
      </w:r>
    </w:p>
    <w:p w14:paraId="6C13AC0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 Bagneux </w:t>
      </w:r>
    </w:p>
    <w:p w14:paraId="49BC819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92330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SCEAUX</w:t>
      </w:r>
    </w:p>
    <w:p w14:paraId="5FC40B9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EFC9CB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Donik</w:t>
      </w:r>
    </w:p>
    <w:p w14:paraId="3C1590B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christian.karao@icloud.com</w:t>
      </w:r>
    </w:p>
    <w:p w14:paraId="225DB42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FD4A5F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BF0BDB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45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1251</w:t>
      </w:r>
    </w:p>
    <w:p w14:paraId="7DABEBF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788BA6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362C5B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F4823A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Karaoglanian</w:t>
      </w:r>
    </w:p>
    <w:p w14:paraId="6D8D52A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 Bagneux </w:t>
      </w:r>
    </w:p>
    <w:p w14:paraId="61A9A4D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92330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SCEAUX</w:t>
      </w:r>
    </w:p>
    <w:p w14:paraId="4425BED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7165BA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Donik</w:t>
      </w:r>
    </w:p>
    <w:p w14:paraId="2FC6D59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christian.karao@icloud.com</w:t>
      </w:r>
    </w:p>
    <w:p w14:paraId="79FC8CB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8AF55A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9757CE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208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501</w:t>
      </w:r>
    </w:p>
    <w:p w14:paraId="1B44605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931921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DBE996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40FF9D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Karaoglanian</w:t>
      </w:r>
    </w:p>
    <w:p w14:paraId="33F02C2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 Bagneux </w:t>
      </w:r>
    </w:p>
    <w:p w14:paraId="1FD9E05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92330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SCEAUX</w:t>
      </w:r>
    </w:p>
    <w:p w14:paraId="047FD76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777389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Donik</w:t>
      </w:r>
    </w:p>
    <w:p w14:paraId="73C2350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christian.karao@icloud.com</w:t>
      </w:r>
    </w:p>
    <w:p w14:paraId="7C79D86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9711AD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31EFE4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358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1251</w:t>
      </w:r>
    </w:p>
    <w:p w14:paraId="470D934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ED8E2F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186F59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1888AF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Karaoglanian</w:t>
      </w:r>
    </w:p>
    <w:p w14:paraId="6E4892F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 Bagneux </w:t>
      </w:r>
    </w:p>
    <w:p w14:paraId="713A775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92330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SCEAUX</w:t>
      </w:r>
    </w:p>
    <w:p w14:paraId="6B00AB0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3AF145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Donik</w:t>
      </w:r>
    </w:p>
    <w:p w14:paraId="3EAB7EB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christian.karao@icloud.com</w:t>
      </w:r>
    </w:p>
    <w:p w14:paraId="5428B55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8C12D9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5FF883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999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451</w:t>
      </w:r>
    </w:p>
    <w:p w14:paraId="1718CDC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D9BA03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65F268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B5668E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Karaoglanian</w:t>
      </w:r>
    </w:p>
    <w:p w14:paraId="4D04426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 Bagneux </w:t>
      </w:r>
    </w:p>
    <w:p w14:paraId="377488B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92330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SCEAUX</w:t>
      </w:r>
    </w:p>
    <w:p w14:paraId="0CADB4C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EFC865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Donik</w:t>
      </w:r>
    </w:p>
    <w:p w14:paraId="38BA87D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christian.karao@icloud.com</w:t>
      </w:r>
    </w:p>
    <w:p w14:paraId="66FAA4B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88DD74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48772C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1741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125</w:t>
      </w:r>
    </w:p>
    <w:p w14:paraId="4B4A8BB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5DFB6E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2780B8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25E93C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Karaoglanian</w:t>
      </w:r>
    </w:p>
    <w:p w14:paraId="0157340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 Bagneux </w:t>
      </w:r>
    </w:p>
    <w:p w14:paraId="0972922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92330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SCEAUX</w:t>
      </w:r>
    </w:p>
    <w:p w14:paraId="0B5DF52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E936E3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Donik</w:t>
      </w:r>
    </w:p>
    <w:p w14:paraId="68F8CA3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christian.karao@icloud.com</w:t>
      </w:r>
    </w:p>
    <w:p w14:paraId="2B73A5C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EAAD94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B5E051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1748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325</w:t>
      </w:r>
    </w:p>
    <w:p w14:paraId="70F5C85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014EB3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D91270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493F7C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Karaoglanian</w:t>
      </w:r>
    </w:p>
    <w:p w14:paraId="5B95C09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 Bagneux </w:t>
      </w:r>
    </w:p>
    <w:p w14:paraId="1B0A7A9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92330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SCEAUX</w:t>
      </w:r>
    </w:p>
    <w:p w14:paraId="7C0E820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39EE15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Donik</w:t>
      </w:r>
    </w:p>
    <w:p w14:paraId="1138AE3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christian.karao@icloud.com</w:t>
      </w:r>
    </w:p>
    <w:p w14:paraId="467F358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934C6C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8BA47C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1749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350</w:t>
      </w:r>
    </w:p>
    <w:p w14:paraId="3D60CA2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53815B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3A67F6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5733FE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Karaoglanian</w:t>
      </w:r>
    </w:p>
    <w:p w14:paraId="6168644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 Bagneux </w:t>
      </w:r>
    </w:p>
    <w:p w14:paraId="7CDCCBE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92330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SCEAUX</w:t>
      </w:r>
    </w:p>
    <w:p w14:paraId="3D86D59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8BC4A0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Donik</w:t>
      </w:r>
    </w:p>
    <w:p w14:paraId="6A7108B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christian.karao@icloud.com</w:t>
      </w:r>
    </w:p>
    <w:p w14:paraId="0D695A5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DBB4BA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551A77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1758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350</w:t>
      </w:r>
    </w:p>
    <w:p w14:paraId="18929F1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BED9F1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5FD844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9C998B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Karaoglanian</w:t>
      </w:r>
    </w:p>
    <w:p w14:paraId="65F3E85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 Bagneux </w:t>
      </w:r>
    </w:p>
    <w:p w14:paraId="5924245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92330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SCEAUX</w:t>
      </w:r>
    </w:p>
    <w:p w14:paraId="5A942C2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16E8D4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Donik</w:t>
      </w:r>
    </w:p>
    <w:p w14:paraId="092E2CE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christian.karao@icloud.com</w:t>
      </w:r>
    </w:p>
    <w:p w14:paraId="4B7DE43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7A9548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61CC44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1760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350</w:t>
      </w:r>
    </w:p>
    <w:p w14:paraId="48A23CE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306EF1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C0F0D4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87D91B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Karaoglanian</w:t>
      </w:r>
    </w:p>
    <w:p w14:paraId="444D194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 Bagneux </w:t>
      </w:r>
    </w:p>
    <w:p w14:paraId="5CCF071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92330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SCEAUX</w:t>
      </w:r>
    </w:p>
    <w:p w14:paraId="0D50D35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0C817A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Donik</w:t>
      </w:r>
    </w:p>
    <w:p w14:paraId="47404F3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christian.karao@icloud.com</w:t>
      </w:r>
    </w:p>
    <w:p w14:paraId="092BBA0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D8CC8E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D052E3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1761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350</w:t>
      </w:r>
    </w:p>
    <w:p w14:paraId="5ACC145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235CF5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560D04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E22A45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lebel</w:t>
      </w:r>
    </w:p>
    <w:p w14:paraId="0208273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 boulevard tourventouse </w:t>
      </w:r>
    </w:p>
    <w:p w14:paraId="0DD5B2B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34500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beziers</w:t>
      </w:r>
    </w:p>
    <w:p w14:paraId="5A34E2E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9F0B38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toutbaker</w:t>
      </w:r>
    </w:p>
    <w:p w14:paraId="6223D0B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lebelch@wanadoo.fr</w:t>
      </w:r>
    </w:p>
    <w:p w14:paraId="130B607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6816AF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DF21BA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3096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280</w:t>
      </w:r>
    </w:p>
    <w:p w14:paraId="6C1B311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A379A1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21E867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81992F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MENUSAN</w:t>
      </w:r>
    </w:p>
    <w:p w14:paraId="2827106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Rue De la Forestière </w:t>
      </w:r>
    </w:p>
    <w:p w14:paraId="7DAC112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33970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Lége Cap Ferret</w:t>
      </w:r>
    </w:p>
    <w:p w14:paraId="4D1A328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01110B3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agur33</w:t>
      </w:r>
    </w:p>
    <w:p w14:paraId="05E6CF0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c.menusan@hotmail.fr</w:t>
      </w:r>
    </w:p>
    <w:p w14:paraId="02A05DC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D39E59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12A24C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1226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3000</w:t>
      </w:r>
    </w:p>
    <w:p w14:paraId="18D0FD6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495DA2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3DE77B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8A44D4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MENUSAN</w:t>
      </w:r>
    </w:p>
    <w:p w14:paraId="4235587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Rue De la Forestière </w:t>
      </w:r>
    </w:p>
    <w:p w14:paraId="138E8AA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33970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Lége Cap Ferret</w:t>
      </w:r>
    </w:p>
    <w:p w14:paraId="5E699A2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144ADB0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agur33</w:t>
      </w:r>
    </w:p>
    <w:p w14:paraId="16C24D4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c.menusan@hotmail.fr</w:t>
      </w:r>
    </w:p>
    <w:p w14:paraId="371A6DB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BEEBFD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141AEA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1229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350</w:t>
      </w:r>
    </w:p>
    <w:p w14:paraId="2FD74FC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21C8E2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C879BC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9711C0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MENUSAN</w:t>
      </w:r>
    </w:p>
    <w:p w14:paraId="534E265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Rue De la Forestière </w:t>
      </w:r>
    </w:p>
    <w:p w14:paraId="7821CEF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33970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Lége Cap Ferret</w:t>
      </w:r>
    </w:p>
    <w:p w14:paraId="440DC12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5EB7024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agur33</w:t>
      </w:r>
    </w:p>
    <w:p w14:paraId="2DE032B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c.menusan@hotmail.fr</w:t>
      </w:r>
    </w:p>
    <w:p w14:paraId="0D06822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DBBECA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D73B93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1230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400</w:t>
      </w:r>
    </w:p>
    <w:p w14:paraId="1B960D7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68F397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F9C5CA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C9B450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vivies</w:t>
      </w:r>
    </w:p>
    <w:p w14:paraId="7BB375D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14 rue du hoggar </w:t>
      </w:r>
    </w:p>
    <w:p w14:paraId="2EBC3BE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31750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escalquens</w:t>
      </w:r>
    </w:p>
    <w:p w14:paraId="0651F5F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154D1C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christianvivies</w:t>
      </w:r>
    </w:p>
    <w:p w14:paraId="7E01889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pepinieresvivies@orange.fr</w:t>
      </w:r>
    </w:p>
    <w:p w14:paraId="1BE261B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6CADD4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F97D10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350</w:t>
      </w:r>
    </w:p>
    <w:p w14:paraId="3E3B948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EBE9AE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14838F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ABD974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vivies</w:t>
      </w:r>
    </w:p>
    <w:p w14:paraId="266024F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14 rue du hoggar </w:t>
      </w:r>
    </w:p>
    <w:p w14:paraId="5177638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31750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escalquens</w:t>
      </w:r>
    </w:p>
    <w:p w14:paraId="6C325B0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2DA263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christianvivies</w:t>
      </w:r>
    </w:p>
    <w:p w14:paraId="65F8880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pepinieresvivies@orange.fr</w:t>
      </w:r>
    </w:p>
    <w:p w14:paraId="0A869CE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93D29A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A738AD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189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350</w:t>
      </w:r>
    </w:p>
    <w:p w14:paraId="6DA2232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02BB98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87A588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8A2E1A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christian vivies</w:t>
      </w:r>
    </w:p>
    <w:p w14:paraId="1BB784C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14 rue du hoggar </w:t>
      </w:r>
    </w:p>
    <w:p w14:paraId="6A6DC0A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31750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escalquens</w:t>
      </w:r>
    </w:p>
    <w:p w14:paraId="0F8491E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BDDE61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christianvivies</w:t>
      </w:r>
    </w:p>
    <w:p w14:paraId="3AD1E44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pepinieresvivies@orange.fr</w:t>
      </w:r>
    </w:p>
    <w:p w14:paraId="212ED6C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CF1599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207E26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327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195</w:t>
      </w:r>
    </w:p>
    <w:p w14:paraId="3384973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0AA6CC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51CE16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000A3C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christophe missout</w:t>
      </w:r>
    </w:p>
    <w:p w14:paraId="13971F4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11 Allée Auguste Renoir </w:t>
      </w:r>
    </w:p>
    <w:p w14:paraId="2798E2F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94400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Vitry sur Seine</w:t>
      </w:r>
    </w:p>
    <w:p w14:paraId="2F48836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BE53C6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krystos0464</w:t>
      </w:r>
    </w:p>
    <w:p w14:paraId="744A907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krystoss@yahoo.fr</w:t>
      </w:r>
    </w:p>
    <w:p w14:paraId="6B95BBD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A53019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D70CE6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2786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72</w:t>
      </w:r>
    </w:p>
    <w:p w14:paraId="3BAB295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05F073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8A3A8E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994B34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christophe missout</w:t>
      </w:r>
    </w:p>
    <w:p w14:paraId="68ADF46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11 Allée Auguste Renoir </w:t>
      </w:r>
    </w:p>
    <w:p w14:paraId="7485A57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94400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Vitry sur Seine</w:t>
      </w:r>
    </w:p>
    <w:p w14:paraId="462A0A8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5E34C7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krystos0464</w:t>
      </w:r>
    </w:p>
    <w:p w14:paraId="0BF84BA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krystoss@yahoo.fr</w:t>
      </w:r>
    </w:p>
    <w:p w14:paraId="4F7A9C1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DC2B2B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14FBFB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2787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112</w:t>
      </w:r>
    </w:p>
    <w:p w14:paraId="0B7AE57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4C2B89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D312E7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2D02D0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CLARA CHAZALON-BOILEAU</w:t>
      </w:r>
    </w:p>
    <w:p w14:paraId="275C15F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23 BIS ROUTE DE PARIS </w:t>
      </w:r>
    </w:p>
    <w:p w14:paraId="12C2CBC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78760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JOUARS PONTCHARTRAIN</w:t>
      </w:r>
    </w:p>
    <w:p w14:paraId="5610ED4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626BC86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BOILEAU78</w:t>
      </w:r>
    </w:p>
    <w:p w14:paraId="5BF340A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CHAZALONLACOQUERIE@AOL.COM</w:t>
      </w:r>
    </w:p>
    <w:p w14:paraId="1E04137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D6BC36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A3413F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749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146</w:t>
      </w:r>
    </w:p>
    <w:p w14:paraId="4AEEEAD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AB4C4A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3E80BA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8133A1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CLARA CHAZALON-BOILEAU</w:t>
      </w:r>
    </w:p>
    <w:p w14:paraId="24A76D7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23 BIS ROUTE DE PARIS </w:t>
      </w:r>
    </w:p>
    <w:p w14:paraId="461EB55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78760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JOUARS PONTCHARTRAIN</w:t>
      </w:r>
    </w:p>
    <w:p w14:paraId="2320696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D79871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BOILEAU78</w:t>
      </w:r>
    </w:p>
    <w:p w14:paraId="2A4046F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CHAZALONLACOQUERIE@AOL.COM</w:t>
      </w:r>
    </w:p>
    <w:p w14:paraId="7EEE26E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1572AD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814039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813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248</w:t>
      </w:r>
    </w:p>
    <w:p w14:paraId="12DA0D7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242AF9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3574A9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6D62E3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Daniel Eugène</w:t>
      </w:r>
    </w:p>
    <w:p w14:paraId="01B700B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rue Pierre Mendès-France </w:t>
      </w:r>
    </w:p>
    <w:p w14:paraId="64A444E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91290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La Norville</w:t>
      </w:r>
    </w:p>
    <w:p w14:paraId="0CF5120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0C0ECB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danieleugene</w:t>
      </w:r>
    </w:p>
    <w:p w14:paraId="7446B47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daniel.eugene@orange.fr</w:t>
      </w:r>
    </w:p>
    <w:p w14:paraId="578761E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FC4894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1D2596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1047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180</w:t>
      </w:r>
    </w:p>
    <w:p w14:paraId="6DBBC54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78B922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073A57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FA0576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daniel Farhi</w:t>
      </w:r>
    </w:p>
    <w:p w14:paraId="154687C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71, bld de cimiez - le regina bloc b </w:t>
      </w:r>
    </w:p>
    <w:p w14:paraId="4DD2AF7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06000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nice</w:t>
      </w:r>
    </w:p>
    <w:p w14:paraId="26A20C1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1B7DB5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chapicmusique</w:t>
      </w:r>
    </w:p>
    <w:p w14:paraId="7565E5B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franzfarhi@gmail.com</w:t>
      </w:r>
    </w:p>
    <w:p w14:paraId="612B03F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A43C3B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4B82B0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621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50</w:t>
      </w:r>
    </w:p>
    <w:p w14:paraId="4857ACC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68CCE3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2D1334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EAA312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Daniel MacDonald</w:t>
      </w:r>
    </w:p>
    <w:p w14:paraId="122D25C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16148 Woodson Crest Rd </w:t>
      </w:r>
    </w:p>
    <w:p w14:paraId="690FE19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92065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Ramona</w:t>
      </w:r>
    </w:p>
    <w:p w14:paraId="214E5FE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-CA</w:t>
      </w:r>
    </w:p>
    <w:p w14:paraId="56C313E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mateusalem</w:t>
      </w:r>
    </w:p>
    <w:p w14:paraId="14DED0E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dmmsgl@gmail.com</w:t>
      </w:r>
    </w:p>
    <w:p w14:paraId="43019EF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03C2A2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F2A958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1701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428</w:t>
      </w:r>
    </w:p>
    <w:p w14:paraId="6FB82B9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76C68B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4FA04E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69A01C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Daniel MacDonald</w:t>
      </w:r>
    </w:p>
    <w:p w14:paraId="3D42370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16148 Woodson Crest Rd </w:t>
      </w:r>
    </w:p>
    <w:p w14:paraId="304619A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92065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Ramona</w:t>
      </w:r>
    </w:p>
    <w:p w14:paraId="0C52FD2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-CA</w:t>
      </w:r>
    </w:p>
    <w:p w14:paraId="66C680B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mateusalem</w:t>
      </w:r>
    </w:p>
    <w:p w14:paraId="68447AC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dmmsgl@gmail.com</w:t>
      </w:r>
    </w:p>
    <w:p w14:paraId="26278BD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62BDB7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B8F5ED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1718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388</w:t>
      </w:r>
    </w:p>
    <w:p w14:paraId="763531B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1C0554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A954A8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C58277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Daniel MacDonald</w:t>
      </w:r>
    </w:p>
    <w:p w14:paraId="6CEF73D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16148 Woodson Crest Rd </w:t>
      </w:r>
    </w:p>
    <w:p w14:paraId="393B2CD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92065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Ramona</w:t>
      </w:r>
    </w:p>
    <w:p w14:paraId="2E33D6C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-CA</w:t>
      </w:r>
    </w:p>
    <w:p w14:paraId="15C42DC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mateusalem</w:t>
      </w:r>
    </w:p>
    <w:p w14:paraId="221CBA5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dmmsgl@gmail.com</w:t>
      </w:r>
    </w:p>
    <w:p w14:paraId="4325FC1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344DFB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4463AE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1758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488</w:t>
      </w:r>
    </w:p>
    <w:p w14:paraId="354E933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271D8D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4990E6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ECAF5E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Daniel MacDonald</w:t>
      </w:r>
    </w:p>
    <w:p w14:paraId="4B49D49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16148 Woodson Crest Rd </w:t>
      </w:r>
    </w:p>
    <w:p w14:paraId="6A6CE3E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92065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Ramona</w:t>
      </w:r>
    </w:p>
    <w:p w14:paraId="6E6F8F8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-CA</w:t>
      </w:r>
    </w:p>
    <w:p w14:paraId="48E1DE8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mateusalem</w:t>
      </w:r>
    </w:p>
    <w:p w14:paraId="1C22823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dmmsgl@gmail.com</w:t>
      </w:r>
    </w:p>
    <w:p w14:paraId="72EB238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1BF6CF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7C498C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1760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488</w:t>
      </w:r>
    </w:p>
    <w:p w14:paraId="7C26AC1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2A5C4D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C7DC3D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FCE4D6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Daniel MacDonald</w:t>
      </w:r>
    </w:p>
    <w:p w14:paraId="087BEA1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16148 Woodson Crest Rd </w:t>
      </w:r>
    </w:p>
    <w:p w14:paraId="14CF67D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92065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Ramona</w:t>
      </w:r>
    </w:p>
    <w:p w14:paraId="73D0736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-CA</w:t>
      </w:r>
    </w:p>
    <w:p w14:paraId="1EE7583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mateusalem</w:t>
      </w:r>
    </w:p>
    <w:p w14:paraId="2C30C35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dmmsgl@gmail.com</w:t>
      </w:r>
    </w:p>
    <w:p w14:paraId="65C3071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5F414C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FCE408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1761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488</w:t>
      </w:r>
    </w:p>
    <w:p w14:paraId="268E6F4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14F065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FB285B5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EC0254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David Burnett</w:t>
      </w:r>
    </w:p>
    <w:p w14:paraId="3C62FB4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Offices 1 and 2, Federation House, 383 Garretts Green Lane </w:t>
      </w:r>
    </w:p>
    <w:p w14:paraId="3C4F58A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B33 0UB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Birmingham</w:t>
      </w:r>
    </w:p>
    <w:p w14:paraId="4B096B9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GB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371670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bcfc1875</w:t>
      </w:r>
    </w:p>
    <w:p w14:paraId="708A7C5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stampland383@gmail.com</w:t>
      </w:r>
    </w:p>
    <w:p w14:paraId="0BD0042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63CD03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60DC69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3185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142</w:t>
      </w:r>
    </w:p>
    <w:p w14:paraId="7987A60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3F9565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F718AB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1E2684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David Burnett</w:t>
      </w:r>
    </w:p>
    <w:p w14:paraId="15C7BD8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Offices 1 and 2, Federation House, 383 Garretts Green Lane </w:t>
      </w:r>
    </w:p>
    <w:p w14:paraId="2ABE5AA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B33 0UB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Birmingham</w:t>
      </w:r>
    </w:p>
    <w:p w14:paraId="63A9840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GB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939D61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bcfc1875</w:t>
      </w:r>
    </w:p>
    <w:p w14:paraId="3AD6B48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stampland383@gmail.com</w:t>
      </w:r>
    </w:p>
    <w:p w14:paraId="59D965A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41DAF1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1D366D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3196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235</w:t>
      </w:r>
    </w:p>
    <w:p w14:paraId="261C28C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154633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D6FCD9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52ED6B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David Fierquin</w:t>
      </w:r>
    </w:p>
    <w:p w14:paraId="70EF576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rue d haudroy </w:t>
      </w:r>
    </w:p>
    <w:p w14:paraId="28F839F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02260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La flamengrie</w:t>
      </w:r>
    </w:p>
    <w:p w14:paraId="55D3CFC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9D60CF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davidfierquin</w:t>
      </w:r>
    </w:p>
    <w:p w14:paraId="63BBF7C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vaguemestre77@gmail.com</w:t>
      </w:r>
    </w:p>
    <w:p w14:paraId="3D1D994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38D5E8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16F596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299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250</w:t>
      </w:r>
    </w:p>
    <w:p w14:paraId="37C666E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167015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7AA3FE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961E1E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David Xardel</w:t>
      </w:r>
    </w:p>
    <w:p w14:paraId="1B2406E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des grandes haies </w:t>
      </w:r>
    </w:p>
    <w:p w14:paraId="5029974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17230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Saint Ouen d'Aunis</w:t>
      </w:r>
    </w:p>
    <w:p w14:paraId="669E0E1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5890174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corderie-royale</w:t>
      </w:r>
    </w:p>
    <w:p w14:paraId="2ADA914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david.xardel@laposte.net</w:t>
      </w:r>
    </w:p>
    <w:p w14:paraId="1E0351D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06870A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1B6FA6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2854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131</w:t>
      </w:r>
    </w:p>
    <w:p w14:paraId="23B0462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C8082D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92833D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658BE3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David Xardel</w:t>
      </w:r>
    </w:p>
    <w:p w14:paraId="1586A71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7 rue des grandes haies </w:t>
      </w:r>
    </w:p>
    <w:p w14:paraId="69C4E60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17230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Saint Ouen d'Aunis</w:t>
      </w:r>
    </w:p>
    <w:p w14:paraId="41B9C87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0F4BD42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corderie-royale</w:t>
      </w:r>
    </w:p>
    <w:p w14:paraId="6B17612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david.xardel@laposte.net</w:t>
      </w:r>
    </w:p>
    <w:p w14:paraId="7AF6950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0BFACD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457A89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2855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258</w:t>
      </w:r>
    </w:p>
    <w:p w14:paraId="21EAE6C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BA3E57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9A6CE2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F3FE31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Deiaaeldin Abdou</w:t>
      </w:r>
    </w:p>
    <w:p w14:paraId="10F8E92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Schlippe 7 </w:t>
      </w:r>
    </w:p>
    <w:p w14:paraId="3814CB7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04347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Leipzig</w:t>
      </w:r>
    </w:p>
    <w:p w14:paraId="10CF6A3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DE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  <w:r w:rsidRPr="00FC6A93">
        <w:rPr>
          <w:rFonts w:ascii="Times New Roman" w:hAnsi="Times New Roman" w:cs="Times New Roman"/>
          <w:b/>
          <w:noProof/>
          <w:sz w:val="28"/>
        </w:rPr>
        <w:t>DE-SN</w:t>
      </w:r>
    </w:p>
    <w:p w14:paraId="002A270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Dhiaa</w:t>
      </w:r>
    </w:p>
    <w:p w14:paraId="6C28251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dhiaa.abdu@gmail.com</w:t>
      </w:r>
    </w:p>
    <w:p w14:paraId="5B23AC4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294648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1E14EE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2657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2007.5</w:t>
      </w:r>
    </w:p>
    <w:p w14:paraId="0B9C04A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B6B4F4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ECC99F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A3AEC9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DIDIER MARSAUDON</w:t>
      </w:r>
    </w:p>
    <w:p w14:paraId="719383F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 rue du Chauchat Lieu-dit L'Hôpital</w:t>
      </w:r>
    </w:p>
    <w:p w14:paraId="4339B70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22550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MATIGNON</w:t>
      </w:r>
    </w:p>
    <w:p w14:paraId="182E5DF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45D83E0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montignon</w:t>
      </w:r>
    </w:p>
    <w:p w14:paraId="13CF5B5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dmarsaudon@wanadoo.fr</w:t>
      </w:r>
    </w:p>
    <w:p w14:paraId="14F0148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950B63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86C46A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2478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126</w:t>
      </w:r>
    </w:p>
    <w:p w14:paraId="3CDE941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1E3E4A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EC80AF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B59DBA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Dominique Alain SEGUY</w:t>
      </w:r>
    </w:p>
    <w:p w14:paraId="014C96C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Chez monsieur Raymond SEGUY 13, rue de l'Aber </w:t>
      </w:r>
    </w:p>
    <w:p w14:paraId="7240DC2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29290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Sain-Renan</w:t>
      </w:r>
    </w:p>
    <w:p w14:paraId="3D49D2A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54232F0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lafrog</w:t>
      </w:r>
    </w:p>
    <w:p w14:paraId="64CF072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alain.seguy@gmail.com</w:t>
      </w:r>
    </w:p>
    <w:p w14:paraId="7551B86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B1B6C4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616CAF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2818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500</w:t>
      </w:r>
    </w:p>
    <w:p w14:paraId="737575B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C32D83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59D4F8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F00EBF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Dominique Alain SEGUY</w:t>
      </w:r>
    </w:p>
    <w:p w14:paraId="216A7C7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Chez monsieur Raymond SEGUY 13, rue de l'Aber </w:t>
      </w:r>
    </w:p>
    <w:p w14:paraId="0D34B69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29290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Sain-Renan</w:t>
      </w:r>
    </w:p>
    <w:p w14:paraId="3A4EB4C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7878EC0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lafrog</w:t>
      </w:r>
    </w:p>
    <w:p w14:paraId="5204F22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alain.seguy@gmail.com</w:t>
      </w:r>
    </w:p>
    <w:p w14:paraId="22C9F7C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932E5E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0A9D41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2819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405</w:t>
      </w:r>
    </w:p>
    <w:p w14:paraId="3E3B1B2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C8E617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D3EF7E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3BA920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Dominique Alain SEGUY</w:t>
      </w:r>
    </w:p>
    <w:p w14:paraId="5780AFF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Chez monsieur Raymond SEGUY 13, rue de l'Aber </w:t>
      </w:r>
    </w:p>
    <w:p w14:paraId="7EEAA09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29290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Sain-Renan</w:t>
      </w:r>
    </w:p>
    <w:p w14:paraId="0A1EC9B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5A2D792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lafrog</w:t>
      </w:r>
    </w:p>
    <w:p w14:paraId="1D8E8B5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alain.seguy@gmail.com</w:t>
      </w:r>
    </w:p>
    <w:p w14:paraId="00835F5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AED804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45FA87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2826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550</w:t>
      </w:r>
    </w:p>
    <w:p w14:paraId="34CEE62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05F2E0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E74575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0479E4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Dominique Alain SEGUY</w:t>
      </w:r>
    </w:p>
    <w:p w14:paraId="4690648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Chez monsieur Raymond SEGUY 13, rue de l'Aber </w:t>
      </w:r>
    </w:p>
    <w:p w14:paraId="2C6CB11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29290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Sain-Renan</w:t>
      </w:r>
    </w:p>
    <w:p w14:paraId="60D2550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00141A8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lafrog</w:t>
      </w:r>
    </w:p>
    <w:p w14:paraId="1E4A56A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alain.seguy@gmail.com</w:t>
      </w:r>
    </w:p>
    <w:p w14:paraId="24EA311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768FA5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159D3E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2837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530</w:t>
      </w:r>
    </w:p>
    <w:p w14:paraId="0E22D9A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A05816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0418E0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DF18A7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dominique sanchez</w:t>
      </w:r>
    </w:p>
    <w:p w14:paraId="5658CF0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29 rue jean pain </w:t>
      </w:r>
    </w:p>
    <w:p w14:paraId="280AAE9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38600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FONTAINE</w:t>
      </w:r>
    </w:p>
    <w:p w14:paraId="3CD96E9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C73669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bydom38</w:t>
      </w:r>
    </w:p>
    <w:p w14:paraId="7234D99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bydom71963@gmail.com</w:t>
      </w:r>
    </w:p>
    <w:p w14:paraId="708BA0F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7AADF0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139D08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800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70</w:t>
      </w:r>
    </w:p>
    <w:p w14:paraId="12028AF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69AD69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D28228B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7C222B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dominique sanchez</w:t>
      </w:r>
    </w:p>
    <w:p w14:paraId="3DBA6F7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29 rue jean pain </w:t>
      </w:r>
    </w:p>
    <w:p w14:paraId="34530FC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38600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FONTAINE</w:t>
      </w:r>
    </w:p>
    <w:p w14:paraId="7191468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D4C28F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bydom38</w:t>
      </w:r>
    </w:p>
    <w:p w14:paraId="1DCDAB0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bydom71963@gmail.com</w:t>
      </w:r>
    </w:p>
    <w:p w14:paraId="762831F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F12CB6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F12A25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833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30</w:t>
      </w:r>
    </w:p>
    <w:p w14:paraId="58E993D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3D911C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98B7FA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7AD997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Emmanuel Petitjean</w:t>
      </w:r>
    </w:p>
    <w:p w14:paraId="69E4411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Meguro-Ku Minami 3-6-4</w:t>
      </w:r>
    </w:p>
    <w:p w14:paraId="74A2F72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152-0013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Tokyo</w:t>
      </w:r>
    </w:p>
    <w:p w14:paraId="2AF0C2E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JP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170E34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sherwood_jp</w:t>
      </w:r>
    </w:p>
    <w:p w14:paraId="12CB840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emmanuel.petitjean@gmail.com</w:t>
      </w:r>
    </w:p>
    <w:p w14:paraId="24945EE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B09886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7C2B20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540</w:t>
      </w:r>
    </w:p>
    <w:p w14:paraId="3333C16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390767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81DCDC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A6D4D7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Emmanuel Petitjean</w:t>
      </w:r>
    </w:p>
    <w:p w14:paraId="7E41FB8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Meguro-Ku Minami 3-6-4</w:t>
      </w:r>
    </w:p>
    <w:p w14:paraId="445BBC2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152-0013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Tokyo</w:t>
      </w:r>
    </w:p>
    <w:p w14:paraId="0E4D973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JP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1AE95D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sherwood_jp</w:t>
      </w:r>
    </w:p>
    <w:p w14:paraId="31B6F47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emmanuel.petitjean@gmail.com</w:t>
      </w:r>
    </w:p>
    <w:p w14:paraId="52CCEB7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A713E1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567013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787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1550</w:t>
      </w:r>
    </w:p>
    <w:p w14:paraId="5BA6A28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2B5DF1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63BA11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89EAF6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Emmanuel Petitjean</w:t>
      </w:r>
    </w:p>
    <w:p w14:paraId="6ABB5B3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Meguro-Ku Minami 3-6-4</w:t>
      </w:r>
    </w:p>
    <w:p w14:paraId="30A7C05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152-0013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Tokyo</w:t>
      </w:r>
    </w:p>
    <w:p w14:paraId="2E8AEEF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JP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2FE9BB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sherwood_jp</w:t>
      </w:r>
    </w:p>
    <w:p w14:paraId="1CA8FD2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emmanuel.petitjean@gmail.com</w:t>
      </w:r>
    </w:p>
    <w:p w14:paraId="1A05493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7D6A0B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FE06F3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1133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1400</w:t>
      </w:r>
    </w:p>
    <w:p w14:paraId="40183A1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C78A63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B8E9355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7B6F2A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éric PRADELLES</w:t>
      </w:r>
    </w:p>
    <w:p w14:paraId="7086E0A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325 rue de Nice    Résidence Le Beaulieu Entrée A </w:t>
      </w:r>
    </w:p>
    <w:p w14:paraId="0165628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83100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Toulon</w:t>
      </w:r>
    </w:p>
    <w:p w14:paraId="2981924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6AD4D72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erix9</w:t>
      </w:r>
    </w:p>
    <w:p w14:paraId="024FBF9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eric.pradelles@orange.fr</w:t>
      </w:r>
    </w:p>
    <w:p w14:paraId="4875C4D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90C724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D88CAF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750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626</w:t>
      </w:r>
    </w:p>
    <w:p w14:paraId="23DE150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9DA98F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22A541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CE961A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Etienne Valat</w:t>
      </w:r>
    </w:p>
    <w:p w14:paraId="005344D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385 route du pré Baron </w:t>
      </w:r>
    </w:p>
    <w:p w14:paraId="1583CBE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14940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Touffréville</w:t>
      </w:r>
    </w:p>
    <w:p w14:paraId="7C32762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6EB631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etiva14</w:t>
      </w:r>
    </w:p>
    <w:p w14:paraId="7F45E3F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etienne.valat@live.fr</w:t>
      </w:r>
    </w:p>
    <w:p w14:paraId="3748514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C63E27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EF4EEB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1455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500</w:t>
      </w:r>
    </w:p>
    <w:p w14:paraId="2576AE8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5127F4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1A8D76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55B53E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evert jansen</w:t>
      </w:r>
    </w:p>
    <w:p w14:paraId="1BAE3FC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adelaarsweg 138 huis </w:t>
      </w:r>
    </w:p>
    <w:p w14:paraId="06D06E2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1022 cc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amsterdam</w:t>
      </w:r>
    </w:p>
    <w:p w14:paraId="051DEFD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NL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886A44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pinkwin_1</w:t>
      </w:r>
    </w:p>
    <w:p w14:paraId="1059393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jansen777@kpnmail.nl</w:t>
      </w:r>
    </w:p>
    <w:p w14:paraId="49F4013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0E0655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B9C8ED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544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302014C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9CA3E9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ECFB29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104451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evert jansen</w:t>
      </w:r>
    </w:p>
    <w:p w14:paraId="5BDB808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adelaarsweg 138 huis </w:t>
      </w:r>
    </w:p>
    <w:p w14:paraId="0EDFDBC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1022 cc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amsterdam</w:t>
      </w:r>
    </w:p>
    <w:p w14:paraId="3CFFDF8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NL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F2EFD4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pinkwin_1</w:t>
      </w:r>
    </w:p>
    <w:p w14:paraId="08B798B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jansen777@kpnmail.nl</w:t>
      </w:r>
    </w:p>
    <w:p w14:paraId="0669502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1340B0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498143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547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300</w:t>
      </w:r>
    </w:p>
    <w:p w14:paraId="294C417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D77867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D6F153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98ECF6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Fabien Jacquier</w:t>
      </w:r>
    </w:p>
    <w:p w14:paraId="06B7812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51 RN 5 </w:t>
      </w:r>
    </w:p>
    <w:p w14:paraId="48E1993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74500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Lugrin</w:t>
      </w:r>
    </w:p>
    <w:p w14:paraId="11C0B99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99C961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ftpf</w:t>
      </w:r>
    </w:p>
    <w:p w14:paraId="7735FD9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Jacquier.fabien@orange.fr</w:t>
      </w:r>
    </w:p>
    <w:p w14:paraId="6D4D730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F4294C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85384C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520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655</w:t>
      </w:r>
    </w:p>
    <w:p w14:paraId="47193C8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E34D5E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BFEA8E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3A18EC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Fabien Jacquier</w:t>
      </w:r>
    </w:p>
    <w:p w14:paraId="57EFA70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51 RN 5 </w:t>
      </w:r>
    </w:p>
    <w:p w14:paraId="1FE8D5D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74500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Lugrin</w:t>
      </w:r>
    </w:p>
    <w:p w14:paraId="425FBE4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6E14176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ftpf</w:t>
      </w:r>
    </w:p>
    <w:p w14:paraId="13D2307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Jacquier.fabien@orange.fr</w:t>
      </w:r>
    </w:p>
    <w:p w14:paraId="019B319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9CAED5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900CB6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670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155</w:t>
      </w:r>
    </w:p>
    <w:p w14:paraId="6E87D95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CAA2E9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7CAD32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B12D60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Fabien Jacquier</w:t>
      </w:r>
    </w:p>
    <w:p w14:paraId="3CA9D57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51 RN 5 </w:t>
      </w:r>
    </w:p>
    <w:p w14:paraId="5A6EE09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74500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Lugrin</w:t>
      </w:r>
    </w:p>
    <w:p w14:paraId="6AA9E63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12F1365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ftpf</w:t>
      </w:r>
    </w:p>
    <w:p w14:paraId="4ABDFB6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Jacquier.fabien@orange.fr</w:t>
      </w:r>
    </w:p>
    <w:p w14:paraId="75624B7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6F55AF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DB0581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677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1060</w:t>
      </w:r>
    </w:p>
    <w:p w14:paraId="112FCBA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1A3F3E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9D1780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3F78A5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Francis Colombeau</w:t>
      </w:r>
    </w:p>
    <w:p w14:paraId="3A8278C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Le bergougnoux 49 Rue des Chênes</w:t>
      </w:r>
    </w:p>
    <w:p w14:paraId="3A614AD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46330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Saint-Géry</w:t>
      </w:r>
    </w:p>
    <w:p w14:paraId="4180989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D6B5A3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phenix460</w:t>
      </w:r>
    </w:p>
    <w:p w14:paraId="1A71872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colombeau.francis@neuf.fr</w:t>
      </w:r>
    </w:p>
    <w:p w14:paraId="105B284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4260E3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2FBC0E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547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921</w:t>
      </w:r>
    </w:p>
    <w:p w14:paraId="5F231F0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16923B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98CA9E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45DFAA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francis proquin</w:t>
      </w:r>
    </w:p>
    <w:p w14:paraId="6464967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14 place general de gaulle </w:t>
      </w:r>
    </w:p>
    <w:p w14:paraId="01ECC12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76600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 havre</w:t>
      </w:r>
    </w:p>
    <w:p w14:paraId="72BB977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1AD977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3005francis</w:t>
      </w:r>
    </w:p>
    <w:p w14:paraId="1B981FF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frolproq@gmail.com</w:t>
      </w:r>
    </w:p>
    <w:p w14:paraId="360F5D5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67C89D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2C05ED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285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325</w:t>
      </w:r>
    </w:p>
    <w:p w14:paraId="590302E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392EC3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67D292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AA0FDA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FRANCK FORGEAU</w:t>
      </w:r>
    </w:p>
    <w:p w14:paraId="6D30083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215,rue Geneviève d'haucourt </w:t>
      </w:r>
    </w:p>
    <w:p w14:paraId="66B845A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29200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Brest</w:t>
      </w:r>
    </w:p>
    <w:p w14:paraId="4654F48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434D4B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jspock</w:t>
      </w:r>
    </w:p>
    <w:p w14:paraId="39D1B19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eole.breizh@orange.fr</w:t>
      </w:r>
    </w:p>
    <w:p w14:paraId="3C960B4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33A6E9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3B1769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216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98</w:t>
      </w:r>
    </w:p>
    <w:p w14:paraId="5A20441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2E21FF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7F23F1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36B642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François CHAPUIS</w:t>
      </w:r>
    </w:p>
    <w:p w14:paraId="49EEA76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le Fein 790 chemin du Serre</w:t>
      </w:r>
    </w:p>
    <w:p w14:paraId="6398F5D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05230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CHORGES</w:t>
      </w:r>
    </w:p>
    <w:p w14:paraId="7E1BB6E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845BE6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lefein05</w:t>
      </w:r>
    </w:p>
    <w:p w14:paraId="76A6254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francois.chapuis6@wanadoo.fr</w:t>
      </w:r>
    </w:p>
    <w:p w14:paraId="5EF1B11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922DF1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9D4A61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3363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217</w:t>
      </w:r>
    </w:p>
    <w:p w14:paraId="7DF446D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F4FD1A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42A91D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02AACD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francois dedryver</w:t>
      </w:r>
    </w:p>
    <w:p w14:paraId="0035A0F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44 rue du Souchet </w:t>
      </w:r>
    </w:p>
    <w:p w14:paraId="246D6DB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61250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AUBE</w:t>
      </w:r>
    </w:p>
    <w:p w14:paraId="1517C87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C73134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archifou</w:t>
      </w:r>
    </w:p>
    <w:p w14:paraId="75B66A6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francois.dedryver@wanadoo.fr</w:t>
      </w:r>
    </w:p>
    <w:p w14:paraId="721D0C5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F70644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5C350C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1569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60FDE3F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71F4B4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697C6B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7B0731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francois dedryver</w:t>
      </w:r>
    </w:p>
    <w:p w14:paraId="673B194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44 rue du Souchet </w:t>
      </w:r>
    </w:p>
    <w:p w14:paraId="6146C62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61250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AUBE</w:t>
      </w:r>
    </w:p>
    <w:p w14:paraId="732C0FC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C65D75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archifou</w:t>
      </w:r>
    </w:p>
    <w:p w14:paraId="6A0368F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francois.dedryver@wanadoo.fr</w:t>
      </w:r>
    </w:p>
    <w:p w14:paraId="1FDFB54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4398EC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F272E0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2147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120</w:t>
      </w:r>
    </w:p>
    <w:p w14:paraId="6D1E86A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721B8D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3BE1FF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FDE636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francois dedryver</w:t>
      </w:r>
    </w:p>
    <w:p w14:paraId="7199857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44 rue du Souchet </w:t>
      </w:r>
    </w:p>
    <w:p w14:paraId="29A1446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61250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AUBE</w:t>
      </w:r>
    </w:p>
    <w:p w14:paraId="2AC8E85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8857CA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archifou</w:t>
      </w:r>
    </w:p>
    <w:p w14:paraId="340B53C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francois.dedryver@wanadoo.fr</w:t>
      </w:r>
    </w:p>
    <w:p w14:paraId="319AD08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B3F1BA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F1456C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2175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151</w:t>
      </w:r>
    </w:p>
    <w:p w14:paraId="2A52790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8F9956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9E5491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C30D0F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francois dedryver</w:t>
      </w:r>
    </w:p>
    <w:p w14:paraId="07CC772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44 rue du Souchet </w:t>
      </w:r>
    </w:p>
    <w:p w14:paraId="4A03151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61250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AUBE</w:t>
      </w:r>
    </w:p>
    <w:p w14:paraId="734BEC1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2AE048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archifou</w:t>
      </w:r>
    </w:p>
    <w:p w14:paraId="28F1845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francois.dedryver@wanadoo.fr</w:t>
      </w:r>
    </w:p>
    <w:p w14:paraId="546EE5C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D71096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481E08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2246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758E578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0C1C03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3F90CD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46DCFB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francois dedryver</w:t>
      </w:r>
    </w:p>
    <w:p w14:paraId="53C5BFB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44 rue du Souchet </w:t>
      </w:r>
    </w:p>
    <w:p w14:paraId="6458F0C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61250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AUBE</w:t>
      </w:r>
    </w:p>
    <w:p w14:paraId="431AC51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507A3F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archifou</w:t>
      </w:r>
    </w:p>
    <w:p w14:paraId="41297BA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francois.dedryver@wanadoo.fr</w:t>
      </w:r>
    </w:p>
    <w:p w14:paraId="6F791ED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4A0026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989188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3064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90</w:t>
      </w:r>
    </w:p>
    <w:p w14:paraId="7B7F27E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82B4EA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074D58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D31523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François HEDE</w:t>
      </w:r>
    </w:p>
    <w:p w14:paraId="182D146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31, allée Notre-Dame des Anges </w:t>
      </w:r>
    </w:p>
    <w:p w14:paraId="147575D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93340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 Raincy</w:t>
      </w:r>
    </w:p>
    <w:p w14:paraId="79365D3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5A31C5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numismate93</w:t>
      </w:r>
    </w:p>
    <w:p w14:paraId="4D82035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francois.hede@hotmail.fr</w:t>
      </w:r>
    </w:p>
    <w:p w14:paraId="0FC768D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00CDA9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82AA35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709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210</w:t>
      </w:r>
    </w:p>
    <w:p w14:paraId="56C8AAA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B479A0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4ED558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FF6616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François HEDE</w:t>
      </w:r>
    </w:p>
    <w:p w14:paraId="7A02711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31, allée Notre-Dame des Anges </w:t>
      </w:r>
    </w:p>
    <w:p w14:paraId="4AB9A20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93340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 Raincy</w:t>
      </w:r>
    </w:p>
    <w:p w14:paraId="4E89A73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11E06CB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numismate93</w:t>
      </w:r>
    </w:p>
    <w:p w14:paraId="69B7F88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francois.hede@hotmail.fr</w:t>
      </w:r>
    </w:p>
    <w:p w14:paraId="51C7496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55720B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A8F372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2575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432</w:t>
      </w:r>
    </w:p>
    <w:p w14:paraId="43443DE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C083D4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323D5F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0D514C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François HEDE</w:t>
      </w:r>
    </w:p>
    <w:p w14:paraId="298B66F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31, allée Notre-Dame des Anges </w:t>
      </w:r>
    </w:p>
    <w:p w14:paraId="63FA0CE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93340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 Raincy</w:t>
      </w:r>
    </w:p>
    <w:p w14:paraId="0ACE382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44D5DD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numismate93</w:t>
      </w:r>
    </w:p>
    <w:p w14:paraId="47164FA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francois.hede@hotmail.fr</w:t>
      </w:r>
    </w:p>
    <w:p w14:paraId="3DFBBE1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DB8908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C8DAE3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2587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55</w:t>
      </w:r>
    </w:p>
    <w:p w14:paraId="5262255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A3E4F0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36A4E4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04AD7D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François HEDE</w:t>
      </w:r>
    </w:p>
    <w:p w14:paraId="5247DE6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31, allée Notre-Dame des Anges </w:t>
      </w:r>
    </w:p>
    <w:p w14:paraId="2A2ADF5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93340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 Raincy</w:t>
      </w:r>
    </w:p>
    <w:p w14:paraId="49C70C5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7431F3A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numismate93</w:t>
      </w:r>
    </w:p>
    <w:p w14:paraId="3B5CF30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francois.hede@hotmail.fr</w:t>
      </w:r>
    </w:p>
    <w:p w14:paraId="77E5528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39AE05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79DAD3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2588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55</w:t>
      </w:r>
    </w:p>
    <w:p w14:paraId="570C077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387B90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8D0FB2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43F21C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Frédéric Barbié</w:t>
      </w:r>
    </w:p>
    <w:p w14:paraId="1500257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21 rue Talma </w:t>
      </w:r>
    </w:p>
    <w:p w14:paraId="41A9187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94400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VITRY SUR SEINE</w:t>
      </w:r>
    </w:p>
    <w:p w14:paraId="0F1CAB2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9DFD9A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Achille-32</w:t>
      </w:r>
    </w:p>
    <w:p w14:paraId="7BADC29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fredericbarbie@yahoo.fr</w:t>
      </w:r>
    </w:p>
    <w:p w14:paraId="5410174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8596CE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9B30A7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2211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66</w:t>
      </w:r>
    </w:p>
    <w:p w14:paraId="14A66F4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008832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19D945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550A78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Frédéric Barbié</w:t>
      </w:r>
    </w:p>
    <w:p w14:paraId="423771F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21 rue Talma </w:t>
      </w:r>
    </w:p>
    <w:p w14:paraId="641B994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94400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VITRY SUR SEINE</w:t>
      </w:r>
    </w:p>
    <w:p w14:paraId="11D3E10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86CB82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Achille-32</w:t>
      </w:r>
    </w:p>
    <w:p w14:paraId="4DE0F47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fredericbarbie@yahoo.fr</w:t>
      </w:r>
    </w:p>
    <w:p w14:paraId="4A0EC28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349C4A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00B28E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2235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1021</w:t>
      </w:r>
    </w:p>
    <w:p w14:paraId="372D93D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A8C879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C3AEE25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BCEDB0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FRÉDÉRIC BERRUBÉ</w:t>
      </w:r>
    </w:p>
    <w:p w14:paraId="79B68B3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40 quai du haut pont </w:t>
      </w:r>
    </w:p>
    <w:p w14:paraId="6B07A2C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62500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Saint-Omer</w:t>
      </w:r>
    </w:p>
    <w:p w14:paraId="1EFDB35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5D6103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co_fre</w:t>
      </w:r>
    </w:p>
    <w:p w14:paraId="0038A7E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fberrubesellier@laposte.net</w:t>
      </w:r>
    </w:p>
    <w:p w14:paraId="188E434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4B7C60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934A41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1532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87</w:t>
      </w:r>
    </w:p>
    <w:p w14:paraId="3388A09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B8663B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DACB55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5B6354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FRÉDÉRIC BERRUBÉ</w:t>
      </w:r>
    </w:p>
    <w:p w14:paraId="2A26E11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40 quai du haut pont </w:t>
      </w:r>
    </w:p>
    <w:p w14:paraId="3096630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62500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Saint-Omer</w:t>
      </w:r>
    </w:p>
    <w:p w14:paraId="146219C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283A20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co_fre</w:t>
      </w:r>
    </w:p>
    <w:p w14:paraId="5EEC1CB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fberrubesellier@laposte.net</w:t>
      </w:r>
    </w:p>
    <w:p w14:paraId="2315A1F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FF28D1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71C875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1536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237</w:t>
      </w:r>
    </w:p>
    <w:p w14:paraId="4C80434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FA3047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BEF301B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21564C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Frédéric BRASSEUR</w:t>
      </w:r>
    </w:p>
    <w:p w14:paraId="09C838D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23, route de Montreuil </w:t>
      </w:r>
    </w:p>
    <w:p w14:paraId="6139E82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62170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ESTREE</w:t>
      </w:r>
    </w:p>
    <w:p w14:paraId="058AF7C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F51120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strata</w:t>
      </w:r>
    </w:p>
    <w:p w14:paraId="242E0E0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fredericbrasseur6@gmail.com</w:t>
      </w:r>
    </w:p>
    <w:p w14:paraId="15DD212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F4E6DC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ED6282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1400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56</w:t>
      </w:r>
    </w:p>
    <w:p w14:paraId="58CE8D1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706DAE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D07E6C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32DD9A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gerard chouvier</w:t>
      </w:r>
    </w:p>
    <w:p w14:paraId="3103C8B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rue François Peissel </w:t>
      </w:r>
    </w:p>
    <w:p w14:paraId="7936ECC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69300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Caluire Et Cuire</w:t>
      </w:r>
    </w:p>
    <w:p w14:paraId="4B26EDF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F838B2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gecceg</w:t>
      </w:r>
    </w:p>
    <w:p w14:paraId="647D0A2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gecceg@yahoo.fr</w:t>
      </w:r>
    </w:p>
    <w:p w14:paraId="2BFBC84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53FD9A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D8EF2C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1426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850</w:t>
      </w:r>
    </w:p>
    <w:p w14:paraId="6003AA6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7AD3EE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C523B8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9C31C5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gerard chouvier</w:t>
      </w:r>
    </w:p>
    <w:p w14:paraId="6D23DF9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rue François Peissel </w:t>
      </w:r>
    </w:p>
    <w:p w14:paraId="1445B2D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69300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Caluire Et Cuire</w:t>
      </w:r>
    </w:p>
    <w:p w14:paraId="50E9EBA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901EC1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gecceg</w:t>
      </w:r>
    </w:p>
    <w:p w14:paraId="19CBDFD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gecceg@yahoo.fr</w:t>
      </w:r>
    </w:p>
    <w:p w14:paraId="3D5703A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E33577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2AF1C2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1429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800</w:t>
      </w:r>
    </w:p>
    <w:p w14:paraId="32D7557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9F7700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491B1A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459503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gerard chouvier</w:t>
      </w:r>
    </w:p>
    <w:p w14:paraId="41668A2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rue François Peissel </w:t>
      </w:r>
    </w:p>
    <w:p w14:paraId="15CF851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69300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Caluire Et Cuire</w:t>
      </w:r>
    </w:p>
    <w:p w14:paraId="553090C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32FE81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gecceg</w:t>
      </w:r>
    </w:p>
    <w:p w14:paraId="1FE73EC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gecceg@yahoo.fr</w:t>
      </w:r>
    </w:p>
    <w:p w14:paraId="0560274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4CF46C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EDB096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1451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311</w:t>
      </w:r>
    </w:p>
    <w:p w14:paraId="240558D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C2EEDF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F6B710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7DCB73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Guy Maggay</w:t>
      </w:r>
    </w:p>
    <w:p w14:paraId="796EB63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Vers la Croix n°3 </w:t>
      </w:r>
    </w:p>
    <w:p w14:paraId="27513D0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2800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Delemont</w:t>
      </w:r>
    </w:p>
    <w:p w14:paraId="729E7E9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56C6E2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philaskip</w:t>
      </w:r>
    </w:p>
    <w:p w14:paraId="6BC9D63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guy.maggay@gmail.com</w:t>
      </w:r>
    </w:p>
    <w:p w14:paraId="392B908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753C2B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3629BA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1245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167</w:t>
      </w:r>
    </w:p>
    <w:p w14:paraId="38F980E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6D3CD3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6750EB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3C1C0B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Gyula Halasi</w:t>
      </w:r>
    </w:p>
    <w:p w14:paraId="5B0A341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Csöndes U 24A 3/5</w:t>
      </w:r>
    </w:p>
    <w:p w14:paraId="317C745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6725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Szeged</w:t>
      </w:r>
    </w:p>
    <w:p w14:paraId="0E88640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HU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173523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csygah</w:t>
      </w:r>
    </w:p>
    <w:p w14:paraId="6026D03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halasigyula@gmail.com</w:t>
      </w:r>
    </w:p>
    <w:p w14:paraId="4C0FAB7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03114D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5F999E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3138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200</w:t>
      </w:r>
    </w:p>
    <w:p w14:paraId="1392214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813DCB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D07213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592E2F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Horst Seibold</w:t>
      </w:r>
    </w:p>
    <w:p w14:paraId="1F194A3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Weberweg 4 </w:t>
      </w:r>
    </w:p>
    <w:p w14:paraId="283FD90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90530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Wendelstein</w:t>
      </w:r>
    </w:p>
    <w:p w14:paraId="3476716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-BY</w:t>
      </w:r>
    </w:p>
    <w:p w14:paraId="3EE8962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easy_de</w:t>
      </w:r>
    </w:p>
    <w:p w14:paraId="7BD4BF3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horst-seibold@t-online.de</w:t>
      </w:r>
    </w:p>
    <w:p w14:paraId="2BB9710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432331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4DE1A5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109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27A595E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673D8D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553875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07C653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hugo ryckebusch</w:t>
      </w:r>
    </w:p>
    <w:p w14:paraId="5F43701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24 rue butin </w:t>
      </w:r>
    </w:p>
    <w:p w14:paraId="39308B1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59280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armentieres</w:t>
      </w:r>
    </w:p>
    <w:p w14:paraId="1654853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38747A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hurycke_0</w:t>
      </w:r>
    </w:p>
    <w:p w14:paraId="37D3AB4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hurycke_0@orange.fr</w:t>
      </w:r>
    </w:p>
    <w:p w14:paraId="4E5DA63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9BD8DD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7F8AFA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1052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180</w:t>
      </w:r>
    </w:p>
    <w:p w14:paraId="1A786FD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968606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447379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B2BA1F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Jacques Gillibert</w:t>
      </w:r>
    </w:p>
    <w:p w14:paraId="63F0ACC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45 allée du pré Lambesc </w:t>
      </w:r>
    </w:p>
    <w:p w14:paraId="2322709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91190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GIF SUR YVETTE</w:t>
      </w:r>
    </w:p>
    <w:p w14:paraId="7B473B0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76B18A3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stamps91</w:t>
      </w:r>
    </w:p>
    <w:p w14:paraId="14110D4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stamps@wanadoo.fr</w:t>
      </w:r>
    </w:p>
    <w:p w14:paraId="6D36D21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B26241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142F2C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709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78</w:t>
      </w:r>
    </w:p>
    <w:p w14:paraId="70696CB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77CF5A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FE82E9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94FBEB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Jacques Gillibert</w:t>
      </w:r>
    </w:p>
    <w:p w14:paraId="0354D30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45 allée du pré Lambesc </w:t>
      </w:r>
    </w:p>
    <w:p w14:paraId="68310F0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91190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GIF SUR YVETTE</w:t>
      </w:r>
    </w:p>
    <w:p w14:paraId="3D199A8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1A4A96A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stamps91</w:t>
      </w:r>
    </w:p>
    <w:p w14:paraId="3A83059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stamps@wanadoo.fr</w:t>
      </w:r>
    </w:p>
    <w:p w14:paraId="4F7A928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C53232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C77485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875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118</w:t>
      </w:r>
    </w:p>
    <w:p w14:paraId="571DD5B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E9BBCB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7A3BB6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F585E9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Jacques Gillibert</w:t>
      </w:r>
    </w:p>
    <w:p w14:paraId="0C31A55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45 allée du pré Lambesc </w:t>
      </w:r>
    </w:p>
    <w:p w14:paraId="67A0D65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91190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GIF SUR YVETTE</w:t>
      </w:r>
    </w:p>
    <w:p w14:paraId="204AC7D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6FE1DBA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stamps91</w:t>
      </w:r>
    </w:p>
    <w:p w14:paraId="46B446E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stamps@wanadoo.fr</w:t>
      </w:r>
    </w:p>
    <w:p w14:paraId="0D10A61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2BFC31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1AB952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966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112</w:t>
      </w:r>
    </w:p>
    <w:p w14:paraId="4E84FC0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EC5D86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70CFB2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80B14E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Jacques Gillibert</w:t>
      </w:r>
    </w:p>
    <w:p w14:paraId="5C2DBBA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45 allée du pré Lambesc </w:t>
      </w:r>
    </w:p>
    <w:p w14:paraId="6185F36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91190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GIF SUR YVETTE</w:t>
      </w:r>
    </w:p>
    <w:p w14:paraId="6AD8880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0FE7F9F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stamps91</w:t>
      </w:r>
    </w:p>
    <w:p w14:paraId="516D6F3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stamps@wanadoo.fr</w:t>
      </w:r>
    </w:p>
    <w:p w14:paraId="6E4F8B4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CA02DB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80795F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1111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85</w:t>
      </w:r>
    </w:p>
    <w:p w14:paraId="4611B4C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051BE3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AFA2D9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AB4319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Jacques Gillibert</w:t>
      </w:r>
    </w:p>
    <w:p w14:paraId="6DDEE34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45 allée du pré Lambesc </w:t>
      </w:r>
    </w:p>
    <w:p w14:paraId="1AC276B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91190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GIF SUR YVETTE</w:t>
      </w:r>
    </w:p>
    <w:p w14:paraId="3150DC1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06182C2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stamps91</w:t>
      </w:r>
    </w:p>
    <w:p w14:paraId="6861DCA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stamps@wanadoo.fr</w:t>
      </w:r>
    </w:p>
    <w:p w14:paraId="0D5AFDB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6C4F3E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CCEDB1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1339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145</w:t>
      </w:r>
    </w:p>
    <w:p w14:paraId="26B89F8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3CC0C1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5F82A8B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C84D0B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Jacques Gillibert</w:t>
      </w:r>
    </w:p>
    <w:p w14:paraId="3E47DB7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45 allée du pré Lambesc </w:t>
      </w:r>
    </w:p>
    <w:p w14:paraId="65BC308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91190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GIF SUR YVETTE</w:t>
      </w:r>
    </w:p>
    <w:p w14:paraId="7F9EE7B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0E2C193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stamps91</w:t>
      </w:r>
    </w:p>
    <w:p w14:paraId="4CCF522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stamps@wanadoo.fr</w:t>
      </w:r>
    </w:p>
    <w:p w14:paraId="48907F5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A71CAC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A7DFC0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1340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78</w:t>
      </w:r>
    </w:p>
    <w:p w14:paraId="3E3A856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61D0A6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325C60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B2B9B0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Jacques Gillibert</w:t>
      </w:r>
    </w:p>
    <w:p w14:paraId="32E6CE6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45 allée du pré Lambesc </w:t>
      </w:r>
    </w:p>
    <w:p w14:paraId="5B8A4AF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91190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GIF SUR YVETTE</w:t>
      </w:r>
    </w:p>
    <w:p w14:paraId="636AF35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19065C5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stamps91</w:t>
      </w:r>
    </w:p>
    <w:p w14:paraId="241192F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stamps@wanadoo.fr</w:t>
      </w:r>
    </w:p>
    <w:p w14:paraId="513F859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CF3C6D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F211F8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1342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205</w:t>
      </w:r>
    </w:p>
    <w:p w14:paraId="34C3083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91FB43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052B58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00B7B7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Jacques Gillibert</w:t>
      </w:r>
    </w:p>
    <w:p w14:paraId="638CB2F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45 allée du pré Lambesc </w:t>
      </w:r>
    </w:p>
    <w:p w14:paraId="27BA77B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91190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GIF SUR YVETTE</w:t>
      </w:r>
    </w:p>
    <w:p w14:paraId="378E592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6AFE17A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stamps91</w:t>
      </w:r>
    </w:p>
    <w:p w14:paraId="30DF867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stamps@wanadoo.fr</w:t>
      </w:r>
    </w:p>
    <w:p w14:paraId="0A3660A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327470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4DBC4C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1343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192</w:t>
      </w:r>
    </w:p>
    <w:p w14:paraId="2E1826B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F90EA1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571E22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CFEC69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Jacques Gillibert</w:t>
      </w:r>
    </w:p>
    <w:p w14:paraId="751489E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45 allée du pré Lambesc </w:t>
      </w:r>
    </w:p>
    <w:p w14:paraId="2FFC66D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91190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GIF SUR YVETTE</w:t>
      </w:r>
    </w:p>
    <w:p w14:paraId="01016DC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EDCCC2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stamps91</w:t>
      </w:r>
    </w:p>
    <w:p w14:paraId="678FABE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stamps@wanadoo.fr</w:t>
      </w:r>
    </w:p>
    <w:p w14:paraId="0DC1F4A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4D369E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D92CED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1344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162</w:t>
      </w:r>
    </w:p>
    <w:p w14:paraId="2414B9C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A272A2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B8922D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70A519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 claude montagnac</w:t>
      </w:r>
    </w:p>
    <w:p w14:paraId="21E8221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2impasse l abbe naudin  appt 16 </w:t>
      </w:r>
    </w:p>
    <w:p w14:paraId="61715E5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31200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toulouse</w:t>
      </w:r>
    </w:p>
    <w:p w14:paraId="553E1FF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4B5CAB6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jcm31</w:t>
      </w:r>
    </w:p>
    <w:p w14:paraId="3D279CF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montag.jc@gmail.com</w:t>
      </w:r>
    </w:p>
    <w:p w14:paraId="33BDFC8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A8CF15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C12DEC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873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392</w:t>
      </w:r>
    </w:p>
    <w:p w14:paraId="6AF9927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375E4F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CDC73B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050645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 claude montagnac</w:t>
      </w:r>
    </w:p>
    <w:p w14:paraId="77251E4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2impasse l abbe naudin  appt 16 </w:t>
      </w:r>
    </w:p>
    <w:p w14:paraId="6608C75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31200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toulouse</w:t>
      </w:r>
    </w:p>
    <w:p w14:paraId="79D349C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9C1A7C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jcm31</w:t>
      </w:r>
    </w:p>
    <w:p w14:paraId="554EC43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montag.jc@gmail.com</w:t>
      </w:r>
    </w:p>
    <w:p w14:paraId="49CAC8B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383516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FD5A67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876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255</w:t>
      </w:r>
    </w:p>
    <w:p w14:paraId="226108B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F981F4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9F40B7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268514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 claude montagnac</w:t>
      </w:r>
    </w:p>
    <w:p w14:paraId="27041A5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2impasse l abbe naudin  appt 16 </w:t>
      </w:r>
    </w:p>
    <w:p w14:paraId="63726E5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31200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toulouse</w:t>
      </w:r>
    </w:p>
    <w:p w14:paraId="3800D6E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1342269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jcm31</w:t>
      </w:r>
    </w:p>
    <w:p w14:paraId="6BCEC57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montag.jc@gmail.com</w:t>
      </w:r>
    </w:p>
    <w:p w14:paraId="767B68C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76FC42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5C503F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884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245</w:t>
      </w:r>
    </w:p>
    <w:p w14:paraId="423678B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EC2F29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7E104A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E7BB82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 claude montagnac</w:t>
      </w:r>
    </w:p>
    <w:p w14:paraId="1B53BEC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2impasse l abbe naudin  appt 16 </w:t>
      </w:r>
    </w:p>
    <w:p w14:paraId="76CB9F3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31200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toulouse</w:t>
      </w:r>
    </w:p>
    <w:p w14:paraId="7CA77AD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402041C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jcm31</w:t>
      </w:r>
    </w:p>
    <w:p w14:paraId="308847A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montag.jc@gmail.com</w:t>
      </w:r>
    </w:p>
    <w:p w14:paraId="7730F19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BB1CCC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F08F54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894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380</w:t>
      </w:r>
    </w:p>
    <w:p w14:paraId="75B6BDF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EA1D13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0E519C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019E00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 louis clamagirand</w:t>
      </w:r>
    </w:p>
    <w:p w14:paraId="4BB50B8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49/51 rue gambetta </w:t>
      </w:r>
    </w:p>
    <w:p w14:paraId="7B87BB0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78120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rambouillet</w:t>
      </w:r>
    </w:p>
    <w:p w14:paraId="211E702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7C170F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jeanlouis1050</w:t>
      </w:r>
    </w:p>
    <w:p w14:paraId="43189E8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jeanlouis-clama@hotmail.fr</w:t>
      </w:r>
    </w:p>
    <w:p w14:paraId="2286B49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4CA5E3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28C622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3222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210</w:t>
      </w:r>
    </w:p>
    <w:p w14:paraId="5E9D6E2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897595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14B053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613178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 LOUIS LEVENEUR</w:t>
      </w:r>
    </w:p>
    <w:p w14:paraId="557B1B2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8 chemin des mimosas - BOIS DE NEFLES </w:t>
      </w:r>
    </w:p>
    <w:p w14:paraId="6ECE1B3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97490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sainte clotilde</w:t>
      </w:r>
    </w:p>
    <w:p w14:paraId="73F6B13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RE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59FA946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meauls</w:t>
      </w:r>
    </w:p>
    <w:p w14:paraId="7D1D120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j.l-leveneur@orange.fr</w:t>
      </w:r>
    </w:p>
    <w:p w14:paraId="5F48AC9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212235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CE30F4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2702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7DCD2F7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3A2ECE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C67D84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6E1CF2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 Pierre Mandel</w:t>
      </w:r>
    </w:p>
    <w:p w14:paraId="6FD4C21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 La Verdeziere </w:t>
      </w:r>
    </w:p>
    <w:p w14:paraId="5026CBA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36600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Valencay</w:t>
      </w:r>
    </w:p>
    <w:p w14:paraId="7B60146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FFB462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Mpj36</w:t>
      </w:r>
    </w:p>
    <w:p w14:paraId="55BF098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jean-pierre.mandel@laposte.net</w:t>
      </w:r>
    </w:p>
    <w:p w14:paraId="1CDD653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480113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0226EC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584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80</w:t>
      </w:r>
    </w:p>
    <w:p w14:paraId="7401DBA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653A70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23A7A0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869106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 Pierre Mandel</w:t>
      </w:r>
    </w:p>
    <w:p w14:paraId="61A7046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 La Verdeziere </w:t>
      </w:r>
    </w:p>
    <w:p w14:paraId="5F61AE9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36600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Valencay</w:t>
      </w:r>
    </w:p>
    <w:p w14:paraId="41741E1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EB3318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Mpj36</w:t>
      </w:r>
    </w:p>
    <w:p w14:paraId="5B7F9B0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jean-pierre.mandel@laposte.net</w:t>
      </w:r>
    </w:p>
    <w:p w14:paraId="496A271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86B74C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D6AD53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608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2681CB2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C5ACDB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293A53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53571B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 Pierre Mandel</w:t>
      </w:r>
    </w:p>
    <w:p w14:paraId="3E5756D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 La Verdeziere </w:t>
      </w:r>
    </w:p>
    <w:p w14:paraId="37AA364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36600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Valencay</w:t>
      </w:r>
    </w:p>
    <w:p w14:paraId="17F18EB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8FD20E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Mpj36</w:t>
      </w:r>
    </w:p>
    <w:p w14:paraId="11E3312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jean-pierre.mandel@laposte.net</w:t>
      </w:r>
    </w:p>
    <w:p w14:paraId="53E08D3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89642B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78AF24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615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80</w:t>
      </w:r>
    </w:p>
    <w:p w14:paraId="587D485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94BF99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2B29EC5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981DD0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 Pierre Mandel</w:t>
      </w:r>
    </w:p>
    <w:p w14:paraId="76086FB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 La Verdeziere </w:t>
      </w:r>
    </w:p>
    <w:p w14:paraId="3CB29F1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36600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Valencay</w:t>
      </w:r>
    </w:p>
    <w:p w14:paraId="2B8E068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29C51D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Mpj36</w:t>
      </w:r>
    </w:p>
    <w:p w14:paraId="41FC69D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jean-pierre.mandel@laposte.net</w:t>
      </w:r>
    </w:p>
    <w:p w14:paraId="0B74401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5CA54B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E20E57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647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0F0F0EA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FB1ADA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E60A89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D31053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jean-claude dieudonne</w:t>
      </w:r>
    </w:p>
    <w:p w14:paraId="2CA2172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 bis rue d'effiat </w:t>
      </w:r>
    </w:p>
    <w:p w14:paraId="615E020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91380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chilly-mazarin</w:t>
      </w:r>
    </w:p>
    <w:p w14:paraId="6E81042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68A750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ram2kv7</w:t>
      </w:r>
    </w:p>
    <w:p w14:paraId="68B7CA5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merenptahkv8@gmail.com</w:t>
      </w:r>
    </w:p>
    <w:p w14:paraId="6DD9FB5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E8C17F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F81279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1359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58D8AE2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B9E40B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125CD4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240EEF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Jean-Claude Hügli</w:t>
      </w:r>
    </w:p>
    <w:p w14:paraId="001D43B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Zürichstrasse 75 A </w:t>
      </w:r>
    </w:p>
    <w:p w14:paraId="7DBB9B3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8134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Adliswil</w:t>
      </w:r>
    </w:p>
    <w:p w14:paraId="213EA81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BC315B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micoculier</w:t>
      </w:r>
    </w:p>
    <w:p w14:paraId="06247FB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jc.hugli@gmail.com</w:t>
      </w:r>
    </w:p>
    <w:p w14:paraId="4143995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95DA77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8EE87C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1280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50</w:t>
      </w:r>
    </w:p>
    <w:p w14:paraId="71DBA75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2AEE05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9E029B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7AD245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Jean-Claude Hügli</w:t>
      </w:r>
    </w:p>
    <w:p w14:paraId="1858667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Zürichstrasse 75 A </w:t>
      </w:r>
    </w:p>
    <w:p w14:paraId="1260A26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8134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Adliswil</w:t>
      </w:r>
    </w:p>
    <w:p w14:paraId="2044015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BF46D5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micoculier</w:t>
      </w:r>
    </w:p>
    <w:p w14:paraId="1B12F99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jc.hugli@gmail.com</w:t>
      </w:r>
    </w:p>
    <w:p w14:paraId="41FF14F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1D4172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08921A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1300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57DE33C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275473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839CE5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CAEA74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Jean-Claude Hügli</w:t>
      </w:r>
    </w:p>
    <w:p w14:paraId="2353D89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Zürichstrasse 75 A </w:t>
      </w:r>
    </w:p>
    <w:p w14:paraId="62A9AAA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8134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Adliswil</w:t>
      </w:r>
    </w:p>
    <w:p w14:paraId="22044AD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9B7FE3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micoculier</w:t>
      </w:r>
    </w:p>
    <w:p w14:paraId="42A02AD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jc.hugli@gmail.com</w:t>
      </w:r>
    </w:p>
    <w:p w14:paraId="15996AE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9A6FB1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5FC16D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1301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250</w:t>
      </w:r>
    </w:p>
    <w:p w14:paraId="4304523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7D3500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0B268B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76859E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Jean-Claude Mir</w:t>
      </w:r>
    </w:p>
    <w:p w14:paraId="794E8EF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1TER Rue du Lieutenant Paul Delpech Escalier 2 - Appt. 27</w:t>
      </w:r>
    </w:p>
    <w:p w14:paraId="55CFB10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09000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FOIX</w:t>
      </w:r>
    </w:p>
    <w:p w14:paraId="1BC68FB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B8522B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JCM0931</w:t>
      </w:r>
    </w:p>
    <w:p w14:paraId="2D91DD9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jeanclaudemir@orange.fr</w:t>
      </w:r>
    </w:p>
    <w:p w14:paraId="4FEF91A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4B451D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4B3B31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2836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351</w:t>
      </w:r>
    </w:p>
    <w:p w14:paraId="7CE95B7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F67626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C364E9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A722D3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Jean-Claude Mir</w:t>
      </w:r>
    </w:p>
    <w:p w14:paraId="793E0E9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1TER Rue du Lieutenant Paul Delpech Escalier 2 - Appt. 27</w:t>
      </w:r>
    </w:p>
    <w:p w14:paraId="5CC3A99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09000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FOIX</w:t>
      </w:r>
    </w:p>
    <w:p w14:paraId="594E497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B664AB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JCM0931</w:t>
      </w:r>
    </w:p>
    <w:p w14:paraId="0E4DA74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jeanclaudemir@orange.fr</w:t>
      </w:r>
    </w:p>
    <w:p w14:paraId="5416086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C4C720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BBFCCB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2837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347</w:t>
      </w:r>
    </w:p>
    <w:p w14:paraId="181C5AE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2D6FC2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C94F1A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908AE4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Jeanette Kelly</w:t>
      </w:r>
    </w:p>
    <w:p w14:paraId="3D129C4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521b Achilles Avenue Whangamata</w:t>
      </w:r>
    </w:p>
    <w:p w14:paraId="0E0147E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3643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Whangamata</w:t>
      </w:r>
    </w:p>
    <w:p w14:paraId="622F232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NZ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45658E8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jstimpy</w:t>
      </w:r>
    </w:p>
    <w:p w14:paraId="6418A8D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Jeanettetesting123@gmail.com</w:t>
      </w:r>
    </w:p>
    <w:p w14:paraId="2111AF2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E7A02E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9CD27A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3472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1300</w:t>
      </w:r>
    </w:p>
    <w:p w14:paraId="7E785C6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A7D067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96D448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FEA548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JEAN-FRANCOIS COMPERE</w:t>
      </w:r>
    </w:p>
    <w:p w14:paraId="6BB9409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17 RUE PRINCIPALE </w:t>
      </w:r>
    </w:p>
    <w:p w14:paraId="3CF0C01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68470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Mitzach</w:t>
      </w:r>
    </w:p>
    <w:p w14:paraId="7B072D1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D5AB92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PHILA68470</w:t>
      </w:r>
    </w:p>
    <w:p w14:paraId="7C7E04A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compere-jean-francois@orange.fr</w:t>
      </w:r>
    </w:p>
    <w:p w14:paraId="0986563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1A5344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9D41EA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1251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19A9AF3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DB474A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EECEF8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2AF0B3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jean-jacques Poussard</w:t>
      </w:r>
    </w:p>
    <w:p w14:paraId="204DA3F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 impasse des silenes </w:t>
      </w:r>
    </w:p>
    <w:p w14:paraId="5D97AE3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85470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Brétignolles sur Mer</w:t>
      </w:r>
    </w:p>
    <w:p w14:paraId="1F03675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60A176D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shipmanv12</w:t>
      </w:r>
    </w:p>
    <w:p w14:paraId="2D59BD7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jjplm72@gmail.com</w:t>
      </w:r>
    </w:p>
    <w:p w14:paraId="66C6A5D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DD535F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784578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3377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86</w:t>
      </w:r>
    </w:p>
    <w:p w14:paraId="1B1E368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11D944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6CE687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789B29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JEAN-LOUIS DESCAMPS</w:t>
      </w:r>
    </w:p>
    <w:p w14:paraId="4895D24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8  Avenue PRE-HERAULT </w:t>
      </w:r>
    </w:p>
    <w:p w14:paraId="36B1C6B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1428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LILLOIS</w:t>
      </w:r>
    </w:p>
    <w:p w14:paraId="5D202B4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BE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629E8E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ypsilonjld</w:t>
      </w:r>
    </w:p>
    <w:p w14:paraId="00D823F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jldescamps@outlook.com</w:t>
      </w:r>
    </w:p>
    <w:p w14:paraId="7EE9340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37D638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C5F406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1829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60</w:t>
      </w:r>
    </w:p>
    <w:p w14:paraId="3D358E0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A964C4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2F9204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A59020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JEAN-LOUIS DESCAMPS</w:t>
      </w:r>
    </w:p>
    <w:p w14:paraId="33AF175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8  Avenue PRE-HERAULT </w:t>
      </w:r>
    </w:p>
    <w:p w14:paraId="5F1F44D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1428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LILLOIS</w:t>
      </w:r>
    </w:p>
    <w:p w14:paraId="4D9FC21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BE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4E5E71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ypsilonjld</w:t>
      </w:r>
    </w:p>
    <w:p w14:paraId="02DF251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jldescamps@outlook.com</w:t>
      </w:r>
    </w:p>
    <w:p w14:paraId="459DAA2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C94B39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FBAA58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2024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80</w:t>
      </w:r>
    </w:p>
    <w:p w14:paraId="366C5D8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64C835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05894F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158F18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jean-luc Bordeau</w:t>
      </w:r>
    </w:p>
    <w:p w14:paraId="1C376BE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18 rue Brizard </w:t>
      </w:r>
    </w:p>
    <w:p w14:paraId="1532D01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33000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Bordeaux</w:t>
      </w:r>
    </w:p>
    <w:p w14:paraId="5966AA8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2A997A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pardi33</w:t>
      </w:r>
    </w:p>
    <w:p w14:paraId="4F2C810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mbordeau@modulonet.fr</w:t>
      </w:r>
    </w:p>
    <w:p w14:paraId="795E66F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5A217B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6754BB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1477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377</w:t>
      </w:r>
    </w:p>
    <w:p w14:paraId="7CE6325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6275BA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EF2DF5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66FF59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jean-luc Bordeau</w:t>
      </w:r>
    </w:p>
    <w:p w14:paraId="202E410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18 rue Brizard </w:t>
      </w:r>
    </w:p>
    <w:p w14:paraId="298298B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33000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Bordeaux</w:t>
      </w:r>
    </w:p>
    <w:p w14:paraId="122899A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A9AEC2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pardi33</w:t>
      </w:r>
    </w:p>
    <w:p w14:paraId="6462DAF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mbordeau@modulonet.fr</w:t>
      </w:r>
    </w:p>
    <w:p w14:paraId="3F76985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3BFD37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120787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1764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67</w:t>
      </w:r>
    </w:p>
    <w:p w14:paraId="45BA26D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17146D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1B6C70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BFDF7C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jean-luc Bordeau</w:t>
      </w:r>
    </w:p>
    <w:p w14:paraId="7916D1B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18 rue Brizard </w:t>
      </w:r>
    </w:p>
    <w:p w14:paraId="7B7896E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33000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Bordeaux</w:t>
      </w:r>
    </w:p>
    <w:p w14:paraId="5C41D69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4D21B0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pardi33</w:t>
      </w:r>
    </w:p>
    <w:p w14:paraId="6B63898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mbordeau@modulonet.fr</w:t>
      </w:r>
    </w:p>
    <w:p w14:paraId="64A0ADE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33D56D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339EFC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2311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127</w:t>
      </w:r>
    </w:p>
    <w:p w14:paraId="40B014B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E185BA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781942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11C63C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johan zimmermann</w:t>
      </w:r>
    </w:p>
    <w:p w14:paraId="492C55B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molieres </w:t>
      </w:r>
    </w:p>
    <w:p w14:paraId="44E1C69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48160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 collet de deze</w:t>
      </w:r>
    </w:p>
    <w:p w14:paraId="248D738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19559C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energic48</w:t>
      </w:r>
    </w:p>
    <w:p w14:paraId="39A31F4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johan.mma@orange.fr</w:t>
      </w:r>
    </w:p>
    <w:p w14:paraId="41F3F92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7A9370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1B047A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361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80</w:t>
      </w:r>
    </w:p>
    <w:p w14:paraId="22B8C7A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5D0152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AC9527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86C6C8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johan zimmermann</w:t>
      </w:r>
    </w:p>
    <w:p w14:paraId="528C48B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molieres </w:t>
      </w:r>
    </w:p>
    <w:p w14:paraId="6ACE6DD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48160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 collet de deze</w:t>
      </w:r>
    </w:p>
    <w:p w14:paraId="0C59D23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CE339E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energic48</w:t>
      </w:r>
    </w:p>
    <w:p w14:paraId="643191F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johan.mma@orange.fr</w:t>
      </w:r>
    </w:p>
    <w:p w14:paraId="5CBA519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2D87D3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648C11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1442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220</w:t>
      </w:r>
    </w:p>
    <w:p w14:paraId="60251B1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A8C81E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B5FE77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93E84D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JOSE BOYER</w:t>
      </w:r>
    </w:p>
    <w:p w14:paraId="2E7AD4B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46 impasse jule ferry </w:t>
      </w:r>
    </w:p>
    <w:p w14:paraId="393F5B8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84860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CADEROUSSE</w:t>
      </w:r>
    </w:p>
    <w:p w14:paraId="4EA81FB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2D5941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langage</w:t>
      </w:r>
    </w:p>
    <w:p w14:paraId="769FCDD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boyer.jose69@orange.fr</w:t>
      </w:r>
    </w:p>
    <w:p w14:paraId="6BA8788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924177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8A56DB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1799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110</w:t>
      </w:r>
    </w:p>
    <w:p w14:paraId="3D6F3A3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F18E19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8932BA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0FDAE4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JOSE BOYER</w:t>
      </w:r>
    </w:p>
    <w:p w14:paraId="0F14D8F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46 impasse jule ferry </w:t>
      </w:r>
    </w:p>
    <w:p w14:paraId="2DD4C53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84860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CADEROUSSE</w:t>
      </w:r>
    </w:p>
    <w:p w14:paraId="569E930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1C7AD79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langage</w:t>
      </w:r>
    </w:p>
    <w:p w14:paraId="2FADC59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boyer.jose69@orange.fr</w:t>
      </w:r>
    </w:p>
    <w:p w14:paraId="38816CB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833CFC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6B669A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1805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131</w:t>
      </w:r>
    </w:p>
    <w:p w14:paraId="2EFFB7C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33B440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3ACE95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B8004E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JOSE BOYER</w:t>
      </w:r>
    </w:p>
    <w:p w14:paraId="4947B22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46 impasse jule ferry </w:t>
      </w:r>
    </w:p>
    <w:p w14:paraId="5E8B806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84860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CADEROUSSE</w:t>
      </w:r>
    </w:p>
    <w:p w14:paraId="28C8D1C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B2445D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langage</w:t>
      </w:r>
    </w:p>
    <w:p w14:paraId="79970ED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boyer.jose69@orange.fr</w:t>
      </w:r>
    </w:p>
    <w:p w14:paraId="3320EC2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11067D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D6D5F0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1806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109</w:t>
      </w:r>
    </w:p>
    <w:p w14:paraId="27E27B6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6A5410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CBBF01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0F5D68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Karlheinz Hedderich</w:t>
      </w:r>
    </w:p>
    <w:p w14:paraId="0233D9C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Steinheimer Straße 131 D </w:t>
      </w:r>
    </w:p>
    <w:p w14:paraId="1A366DE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63500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Seligenstadt</w:t>
      </w:r>
    </w:p>
    <w:p w14:paraId="3522084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DE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  <w:r w:rsidRPr="00FC6A93">
        <w:rPr>
          <w:rFonts w:ascii="Times New Roman" w:hAnsi="Times New Roman" w:cs="Times New Roman"/>
          <w:b/>
          <w:noProof/>
          <w:sz w:val="28"/>
        </w:rPr>
        <w:t>DE-HE</w:t>
      </w:r>
    </w:p>
    <w:p w14:paraId="75A3D3A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Charly1810</w:t>
      </w:r>
    </w:p>
    <w:p w14:paraId="28FC457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karlheinzhedderich@web.de</w:t>
      </w:r>
    </w:p>
    <w:p w14:paraId="7101303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5A33C8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255771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2350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120</w:t>
      </w:r>
    </w:p>
    <w:p w14:paraId="53C6466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886EAD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AEC917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094C41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katayoon peyrow</w:t>
      </w:r>
    </w:p>
    <w:p w14:paraId="3634768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22 arbour estates way </w:t>
      </w:r>
    </w:p>
    <w:p w14:paraId="15B5269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T3G3Z9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NW CALGARY</w:t>
      </w:r>
    </w:p>
    <w:p w14:paraId="619726A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CA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CA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-AB</w:t>
      </w:r>
    </w:p>
    <w:p w14:paraId="7EB1E74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k5p8kp28</w:t>
      </w:r>
    </w:p>
    <w:p w14:paraId="0A023AC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kpz1960@live.ca</w:t>
      </w:r>
    </w:p>
    <w:p w14:paraId="1295AFC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38408D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B54849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3140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515</w:t>
      </w:r>
    </w:p>
    <w:p w14:paraId="046E5B5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8B2AF9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A07C47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7081BE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laurent bruno</w:t>
      </w:r>
    </w:p>
    <w:p w14:paraId="4D2392F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55 avenue de cannes résidence les pins bleus entré a </w:t>
      </w:r>
    </w:p>
    <w:p w14:paraId="68C9AE9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06160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antibes</w:t>
      </w:r>
    </w:p>
    <w:p w14:paraId="1C3D000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6B35CB9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colofeuille</w:t>
      </w:r>
    </w:p>
    <w:p w14:paraId="09D0B75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laurent.bruno9@orange.fr</w:t>
      </w:r>
    </w:p>
    <w:p w14:paraId="2716BA7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DFBEE4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4F0D01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2000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305</w:t>
      </w:r>
    </w:p>
    <w:p w14:paraId="156CDCD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C6060E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8720DA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A829F0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laurent cheze</w:t>
      </w:r>
    </w:p>
    <w:p w14:paraId="001C985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36 avenue du loupsaut </w:t>
      </w:r>
    </w:p>
    <w:p w14:paraId="640CA9D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31810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venerque</w:t>
      </w:r>
    </w:p>
    <w:p w14:paraId="54DCFA2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C753F8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fbplc</w:t>
      </w:r>
    </w:p>
    <w:p w14:paraId="7912C89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laurentcheze@orange.fr</w:t>
      </w:r>
    </w:p>
    <w:p w14:paraId="60A69C6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2CA066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B63D2F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3379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4FA02C6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ED48F3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B86E70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158E9C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laurent cheze</w:t>
      </w:r>
    </w:p>
    <w:p w14:paraId="1B0D5E0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36 avenue du loupsaut </w:t>
      </w:r>
    </w:p>
    <w:p w14:paraId="6ADCC0C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31810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venerque</w:t>
      </w:r>
    </w:p>
    <w:p w14:paraId="31DC7FC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31E443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fbplc</w:t>
      </w:r>
    </w:p>
    <w:p w14:paraId="6B2BCCC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laurentcheze@orange.fr</w:t>
      </w:r>
    </w:p>
    <w:p w14:paraId="0A5C674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5F2FF6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63D393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3380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15C88CD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9CF946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B7D292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B9FBE8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leonard baesel</w:t>
      </w:r>
    </w:p>
    <w:p w14:paraId="4A5D8F0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14,rue des grands bois </w:t>
      </w:r>
    </w:p>
    <w:p w14:paraId="0244995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57700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HAYANGE</w:t>
      </w:r>
    </w:p>
    <w:p w14:paraId="1CBAA4D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F52EC4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leonard57</w:t>
      </w:r>
    </w:p>
    <w:p w14:paraId="6B40442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baeselleonard@live.fr</w:t>
      </w:r>
    </w:p>
    <w:p w14:paraId="1B83618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A40B43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F4F2CE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741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5B79675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B7F3A6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AF005D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51CD81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leonard baesel</w:t>
      </w:r>
    </w:p>
    <w:p w14:paraId="5E9A625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14,rue des grands bois </w:t>
      </w:r>
    </w:p>
    <w:p w14:paraId="63BB6CB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57700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HAYANGE</w:t>
      </w:r>
    </w:p>
    <w:p w14:paraId="28474CE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525EF7C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leonard57</w:t>
      </w:r>
    </w:p>
    <w:p w14:paraId="2053E19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baeselleonard@live.fr</w:t>
      </w:r>
    </w:p>
    <w:p w14:paraId="4D02FB7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676876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C3585F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749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7C6003E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A82AC3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215275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0926C3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MANUEL DIAZ</w:t>
      </w:r>
    </w:p>
    <w:p w14:paraId="5C4EB51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Rúa do Viveiro 4 - 1º C </w:t>
      </w:r>
    </w:p>
    <w:p w14:paraId="5285891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15886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TEO</w:t>
      </w:r>
    </w:p>
    <w:p w14:paraId="67E94CD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ES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7C3595E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sr_rispas</w:t>
      </w:r>
    </w:p>
    <w:p w14:paraId="2EC4381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mdiazmato@gmail.com</w:t>
      </w:r>
    </w:p>
    <w:p w14:paraId="38A9030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6E7001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6FC0BB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3126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2E5A214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2BB8AA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FC38ED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C4BF4A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Marc Hitier</w:t>
      </w:r>
    </w:p>
    <w:p w14:paraId="58F63C3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30 rue fontaine Saint Berthomieu </w:t>
      </w:r>
    </w:p>
    <w:p w14:paraId="797183C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34070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Montpellier</w:t>
      </w:r>
    </w:p>
    <w:p w14:paraId="12D9CCD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4894936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marco3434</w:t>
      </w:r>
    </w:p>
    <w:p w14:paraId="06E77F7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marcleloup34@gmail.com</w:t>
      </w:r>
    </w:p>
    <w:p w14:paraId="7A1259D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D0D63E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5BD490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1748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471</w:t>
      </w:r>
    </w:p>
    <w:p w14:paraId="79A7D51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6A749F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ACC9A5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64AA64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Marc Hitier</w:t>
      </w:r>
    </w:p>
    <w:p w14:paraId="18D97FA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30 rue fontaine Saint Berthomieu </w:t>
      </w:r>
    </w:p>
    <w:p w14:paraId="6B031AA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34070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Montpellier</w:t>
      </w:r>
    </w:p>
    <w:p w14:paraId="71229BE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57C5183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marco3434</w:t>
      </w:r>
    </w:p>
    <w:p w14:paraId="3F3F8BB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marcleloup34@gmail.com</w:t>
      </w:r>
    </w:p>
    <w:p w14:paraId="03E0B89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F17288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67B173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1820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121</w:t>
      </w:r>
    </w:p>
    <w:p w14:paraId="0B37689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7B40BC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134772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4CB22C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Marc Hitier</w:t>
      </w:r>
    </w:p>
    <w:p w14:paraId="1001F47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30 rue fontaine Saint Berthomieu </w:t>
      </w:r>
    </w:p>
    <w:p w14:paraId="360BC20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34070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Montpellier</w:t>
      </w:r>
    </w:p>
    <w:p w14:paraId="7C1EA59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EC343A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marco3434</w:t>
      </w:r>
    </w:p>
    <w:p w14:paraId="6408627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marcleloup34@gmail.com</w:t>
      </w:r>
    </w:p>
    <w:p w14:paraId="30B683E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4EE83B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D3EEA2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2912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181</w:t>
      </w:r>
    </w:p>
    <w:p w14:paraId="61AAA81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B009D0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195FC3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1FA045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Marc Tricard</w:t>
      </w:r>
    </w:p>
    <w:p w14:paraId="2F84DA6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100 Oakhill Avenue </w:t>
      </w:r>
    </w:p>
    <w:p w14:paraId="16BAF9E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02093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Wrentham</w:t>
      </w:r>
    </w:p>
    <w:p w14:paraId="1E1303D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-MA</w:t>
      </w:r>
    </w:p>
    <w:p w14:paraId="5A881E6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PhilFrog</w:t>
      </w:r>
    </w:p>
    <w:p w14:paraId="330375E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Marc.Tricard@gmail.com</w:t>
      </w:r>
    </w:p>
    <w:p w14:paraId="26CF6EB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ED6709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3AA271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1372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375</w:t>
      </w:r>
    </w:p>
    <w:p w14:paraId="31AAC69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F9281B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288813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9D2B69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Marc Tricard</w:t>
      </w:r>
    </w:p>
    <w:p w14:paraId="63B35F8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100 Oakhill Avenue </w:t>
      </w:r>
    </w:p>
    <w:p w14:paraId="7364790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02093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Wrentham</w:t>
      </w:r>
    </w:p>
    <w:p w14:paraId="7083400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-MA</w:t>
      </w:r>
    </w:p>
    <w:p w14:paraId="763D3C8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PhilFrog</w:t>
      </w:r>
    </w:p>
    <w:p w14:paraId="26476F4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Marc.Tricard@gmail.com</w:t>
      </w:r>
    </w:p>
    <w:p w14:paraId="1D8553E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EF0C5F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5E6A68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1379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325</w:t>
      </w:r>
    </w:p>
    <w:p w14:paraId="4C8EC20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BB5BF7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67DF71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97C16A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Marc Tricard</w:t>
      </w:r>
    </w:p>
    <w:p w14:paraId="387EB9F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100 Oakhill Avenue </w:t>
      </w:r>
    </w:p>
    <w:p w14:paraId="70B1581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02093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Wrentham</w:t>
      </w:r>
    </w:p>
    <w:p w14:paraId="5E8DC4B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-MA</w:t>
      </w:r>
    </w:p>
    <w:p w14:paraId="7FBFC63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PhilFrog</w:t>
      </w:r>
    </w:p>
    <w:p w14:paraId="7B23245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Marc.Tricard@gmail.com</w:t>
      </w:r>
    </w:p>
    <w:p w14:paraId="0E36C04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57A479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F186A3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1380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225</w:t>
      </w:r>
    </w:p>
    <w:p w14:paraId="06B02A2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F4D25E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DB3062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800B33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Marc Tricard</w:t>
      </w:r>
    </w:p>
    <w:p w14:paraId="6DE8B1D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100 Oakhill Avenue </w:t>
      </w:r>
    </w:p>
    <w:p w14:paraId="12FAF23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02093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Wrentham</w:t>
      </w:r>
    </w:p>
    <w:p w14:paraId="402B573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-MA</w:t>
      </w:r>
    </w:p>
    <w:p w14:paraId="59BE938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PhilFrog</w:t>
      </w:r>
    </w:p>
    <w:p w14:paraId="7F2E901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Marc.Tricard@gmail.com</w:t>
      </w:r>
    </w:p>
    <w:p w14:paraId="385B7BD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8AB59C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0A0CDC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1382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325</w:t>
      </w:r>
    </w:p>
    <w:p w14:paraId="440285D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FD52DF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0516B0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E83762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Marc Tricard</w:t>
      </w:r>
    </w:p>
    <w:p w14:paraId="4459BAF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100 Oakhill Avenue </w:t>
      </w:r>
    </w:p>
    <w:p w14:paraId="4166AA7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02093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Wrentham</w:t>
      </w:r>
    </w:p>
    <w:p w14:paraId="1AA6601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-MA</w:t>
      </w:r>
    </w:p>
    <w:p w14:paraId="7BC00E9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PhilFrog</w:t>
      </w:r>
    </w:p>
    <w:p w14:paraId="11FBB8D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Marc.Tricard@gmail.com</w:t>
      </w:r>
    </w:p>
    <w:p w14:paraId="00EE631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45BA35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A975AB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1385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7B7EFBC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18F274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BE31BB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2AB59E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Markus Wittwer</w:t>
      </w:r>
    </w:p>
    <w:p w14:paraId="12A3E64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Weiherholzstrasse 51a</w:t>
      </w:r>
    </w:p>
    <w:p w14:paraId="34C60DF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8320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Fehraltorf</w:t>
      </w:r>
    </w:p>
    <w:p w14:paraId="2D12338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CH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E4F1BA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</w:rPr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markus111263</w:t>
      </w:r>
    </w:p>
    <w:p w14:paraId="2BE5BC0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ultraman111263@yahoo.de</w:t>
      </w:r>
    </w:p>
    <w:p w14:paraId="276C106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7BDCC1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74B0FD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2735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25AC105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4FA990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CCDF58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4509D7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Meqdad Al-Taweel</w:t>
      </w:r>
    </w:p>
    <w:p w14:paraId="53B6009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P. O. Box: 55543 </w:t>
      </w:r>
    </w:p>
    <w:p w14:paraId="0841DF1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55543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Doha</w:t>
      </w:r>
    </w:p>
    <w:p w14:paraId="6218A30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QA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6633921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ms17213</w:t>
      </w:r>
    </w:p>
    <w:p w14:paraId="637980C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altaweel@mail.com</w:t>
      </w:r>
    </w:p>
    <w:p w14:paraId="474E6A7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6577A6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500729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1381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163</w:t>
      </w:r>
    </w:p>
    <w:p w14:paraId="7D3950F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AE3F77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6993AB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F6E57F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Meqdad Al-Taweel</w:t>
      </w:r>
    </w:p>
    <w:p w14:paraId="3730B41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P. O. Box: 55543 </w:t>
      </w:r>
    </w:p>
    <w:p w14:paraId="627A5DC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55543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Doha</w:t>
      </w:r>
    </w:p>
    <w:p w14:paraId="0B6D743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QA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010F32C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ms17213</w:t>
      </w:r>
    </w:p>
    <w:p w14:paraId="3F1CA26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altaweel@mail.com</w:t>
      </w:r>
    </w:p>
    <w:p w14:paraId="488E877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EF064F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75ECF3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1384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283</w:t>
      </w:r>
    </w:p>
    <w:p w14:paraId="5B406F9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2068C7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0476E1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F56954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Meqdad Al-Taweel</w:t>
      </w:r>
    </w:p>
    <w:p w14:paraId="27A8F45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P. O. Box: 55543 </w:t>
      </w:r>
    </w:p>
    <w:p w14:paraId="17B1C47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55543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Doha</w:t>
      </w:r>
    </w:p>
    <w:p w14:paraId="19CB829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QA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F5DC7E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ms17213</w:t>
      </w:r>
    </w:p>
    <w:p w14:paraId="3BC9C13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altaweel@mail.com</w:t>
      </w:r>
    </w:p>
    <w:p w14:paraId="4606BAA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B3306F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F9FD07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2456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63</w:t>
      </w:r>
    </w:p>
    <w:p w14:paraId="710DDDD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C04752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20FDA6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53A447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Michael Coyne</w:t>
      </w:r>
    </w:p>
    <w:p w14:paraId="2762233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88 Woodwells Road </w:t>
      </w:r>
    </w:p>
    <w:p w14:paraId="7AECAF9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B8 2TG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Birmingham</w:t>
      </w:r>
    </w:p>
    <w:p w14:paraId="651A2FA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GB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8A382E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olivia88</w:t>
      </w:r>
    </w:p>
    <w:p w14:paraId="73E25C5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mcoyne1944@gmail.com</w:t>
      </w:r>
    </w:p>
    <w:p w14:paraId="4DFE6AA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44F314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D2381F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2610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220</w:t>
      </w:r>
    </w:p>
    <w:p w14:paraId="363D812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09167C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546FB4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F21F53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Michel GERBAULT</w:t>
      </w:r>
    </w:p>
    <w:p w14:paraId="34C8D11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21 rue des ormes </w:t>
      </w:r>
    </w:p>
    <w:p w14:paraId="170B1DB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36120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ETRECHET</w:t>
      </w:r>
    </w:p>
    <w:p w14:paraId="20803A6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24CF5A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michelgerbault</w:t>
      </w:r>
    </w:p>
    <w:p w14:paraId="0D78F40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michel.gerbault36@orange.fr</w:t>
      </w:r>
    </w:p>
    <w:p w14:paraId="74360A1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82E80A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B0B692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992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4FCDE41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8B542C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CCF3A4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4FCD22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Michel GERBAULT</w:t>
      </w:r>
    </w:p>
    <w:p w14:paraId="3215DEE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21 rue des ormes </w:t>
      </w:r>
    </w:p>
    <w:p w14:paraId="0C15367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36120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ETRECHET</w:t>
      </w:r>
    </w:p>
    <w:p w14:paraId="24D8027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DE3A41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michelgerbault</w:t>
      </w:r>
    </w:p>
    <w:p w14:paraId="711BC34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michel.gerbault36@orange.fr</w:t>
      </w:r>
    </w:p>
    <w:p w14:paraId="512047D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E7138C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89D230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1011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7F55CED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9ECB4E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8E578C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658641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michel leseur</w:t>
      </w:r>
    </w:p>
    <w:p w14:paraId="08044D0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10 le clos de la chapelle Lehon</w:t>
      </w:r>
    </w:p>
    <w:p w14:paraId="280BBF6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22100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Dinan</w:t>
      </w:r>
    </w:p>
    <w:p w14:paraId="65BA1B7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FBDAB8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ataraxie</w:t>
      </w:r>
    </w:p>
    <w:p w14:paraId="1A6961F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michel.leseur@orange.fr</w:t>
      </w:r>
    </w:p>
    <w:p w14:paraId="57DEE12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C7021A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4C8F6D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960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400</w:t>
      </w:r>
    </w:p>
    <w:p w14:paraId="7CB3504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61BA56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DA4888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C167A6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michel leseur</w:t>
      </w:r>
    </w:p>
    <w:p w14:paraId="6562E03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10 le clos de la chapelle Lehon</w:t>
      </w:r>
    </w:p>
    <w:p w14:paraId="1D3F8DA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22100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Dinan</w:t>
      </w:r>
    </w:p>
    <w:p w14:paraId="2A2AB91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40C0E6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ataraxie</w:t>
      </w:r>
    </w:p>
    <w:p w14:paraId="1D92990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michel.leseur@orange.fr</w:t>
      </w:r>
    </w:p>
    <w:p w14:paraId="1C069B0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4765FC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C45B91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3252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255</w:t>
      </w:r>
    </w:p>
    <w:p w14:paraId="69D9EEE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8B0294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92C7C8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AB345C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michel leseur</w:t>
      </w:r>
    </w:p>
    <w:p w14:paraId="5A88B63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10 le clos de la chapelle Lehon</w:t>
      </w:r>
    </w:p>
    <w:p w14:paraId="49C41EE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22100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Dinan</w:t>
      </w:r>
    </w:p>
    <w:p w14:paraId="03E318A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A34AA9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ataraxie</w:t>
      </w:r>
    </w:p>
    <w:p w14:paraId="1181FF8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michel.leseur@orange.fr</w:t>
      </w:r>
    </w:p>
    <w:p w14:paraId="4333FA1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C0E125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2E30A4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3363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500</w:t>
      </w:r>
    </w:p>
    <w:p w14:paraId="5B0DD16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C27628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DFC3E3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0EBCE5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Michel PETUREAU</w:t>
      </w:r>
    </w:p>
    <w:p w14:paraId="5158FF2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47 Route de la TUILIERE </w:t>
      </w:r>
    </w:p>
    <w:p w14:paraId="5E4189E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33370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Fargues Saint Hilaire</w:t>
      </w:r>
    </w:p>
    <w:p w14:paraId="1354641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790CC4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michel7104</w:t>
      </w:r>
    </w:p>
    <w:p w14:paraId="78F8A3C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petureau.michel@dbmail.com</w:t>
      </w:r>
    </w:p>
    <w:p w14:paraId="75B075D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DA5A3E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68CC26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1407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486</w:t>
      </w:r>
    </w:p>
    <w:p w14:paraId="010BF20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251620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72B15D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AF2AAB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Michel ROUJON</w:t>
      </w:r>
    </w:p>
    <w:p w14:paraId="2A8CB3E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11 place des Poilus-Les CAILLOLS </w:t>
      </w:r>
    </w:p>
    <w:p w14:paraId="72DE9B4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13012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Marseille</w:t>
      </w:r>
    </w:p>
    <w:p w14:paraId="60F8D8E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45A4E59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micheyl13</w:t>
      </w:r>
    </w:p>
    <w:p w14:paraId="6209828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mroujon@orange.fr</w:t>
      </w:r>
    </w:p>
    <w:p w14:paraId="21E0CA9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7C7AA2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1D7DB6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1513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650</w:t>
      </w:r>
    </w:p>
    <w:p w14:paraId="61090FE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3B4ED8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F0A6775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D2FCB8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Michel ROUJON</w:t>
      </w:r>
    </w:p>
    <w:p w14:paraId="7DA07DB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11 place des Poilus-Les CAILLOLS </w:t>
      </w:r>
    </w:p>
    <w:p w14:paraId="1104D19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13012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Marseille</w:t>
      </w:r>
    </w:p>
    <w:p w14:paraId="00E9798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17E80A8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micheyl13</w:t>
      </w:r>
    </w:p>
    <w:p w14:paraId="3BE9D39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mroujon@orange.fr</w:t>
      </w:r>
    </w:p>
    <w:p w14:paraId="1467EDD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21C0AF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8DCEEC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1542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135</w:t>
      </w:r>
    </w:p>
    <w:p w14:paraId="0EC24FA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F763B9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5D9EB9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430263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michel vaneme</w:t>
      </w:r>
    </w:p>
    <w:p w14:paraId="16362F4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25 rue Pasteur </w:t>
      </w:r>
    </w:p>
    <w:p w14:paraId="37C1360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71230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St Vallier</w:t>
      </w:r>
    </w:p>
    <w:p w14:paraId="0A416B1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AB69AC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Bourgui71</w:t>
      </w:r>
    </w:p>
    <w:p w14:paraId="1A5C0E4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contact6071@orange.fr</w:t>
      </w:r>
    </w:p>
    <w:p w14:paraId="589C485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E8FA17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7335CF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276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151</w:t>
      </w:r>
    </w:p>
    <w:p w14:paraId="3881D1F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761861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362F10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5C4B7D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michel vaneme</w:t>
      </w:r>
    </w:p>
    <w:p w14:paraId="06CD6BF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25 rue Pasteur </w:t>
      </w:r>
    </w:p>
    <w:p w14:paraId="11B42A7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71230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St Vallier</w:t>
      </w:r>
    </w:p>
    <w:p w14:paraId="47CEE0F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69A331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Bourgui71</w:t>
      </w:r>
    </w:p>
    <w:p w14:paraId="44A793E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contact6071@orange.fr</w:t>
      </w:r>
    </w:p>
    <w:p w14:paraId="6BE22A3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E7A27E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F5A352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91</w:t>
      </w:r>
    </w:p>
    <w:p w14:paraId="12B6817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E90CF8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477259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9EA1C4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Mihails Tjurins</w:t>
      </w:r>
    </w:p>
    <w:p w14:paraId="654A898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Silciema 13 k.1-2 </w:t>
      </w:r>
    </w:p>
    <w:p w14:paraId="778B0EC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LV-1024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Riga</w:t>
      </w:r>
    </w:p>
    <w:p w14:paraId="2CC2E97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LV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C83802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mihails_bernsteins</w:t>
      </w:r>
    </w:p>
    <w:p w14:paraId="6BD73C2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djmihej@inbox.lv</w:t>
      </w:r>
    </w:p>
    <w:p w14:paraId="3B2C10B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48A274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310BC3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3156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120</w:t>
      </w:r>
    </w:p>
    <w:p w14:paraId="1412188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544890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149A70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199E7C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Moshe Dobrenko</w:t>
      </w:r>
    </w:p>
    <w:p w14:paraId="085D792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Kaf Tet be November 34 Apartment 23</w:t>
      </w:r>
    </w:p>
    <w:p w14:paraId="04FE044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594833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Bat Yam</w:t>
      </w:r>
    </w:p>
    <w:p w14:paraId="1FF6017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IL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BA2D01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moshedobrenko</w:t>
      </w:r>
    </w:p>
    <w:p w14:paraId="7014C3C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chariston99@yahoo.com</w:t>
      </w:r>
    </w:p>
    <w:p w14:paraId="67A76FE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D7BC26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FDE0E6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3177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200</w:t>
      </w:r>
    </w:p>
    <w:p w14:paraId="74DBAAE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A39760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971D74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F5C14B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Moshe Dobrenko</w:t>
      </w:r>
    </w:p>
    <w:p w14:paraId="2A92546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Kaf Tet be November 34 Apartment 23</w:t>
      </w:r>
    </w:p>
    <w:p w14:paraId="4ABD545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594833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Bat Yam</w:t>
      </w:r>
    </w:p>
    <w:p w14:paraId="5C59E57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IL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7FC5388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moshedobrenko</w:t>
      </w:r>
    </w:p>
    <w:p w14:paraId="4C17AB7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chariston99@yahoo.com</w:t>
      </w:r>
    </w:p>
    <w:p w14:paraId="431A45F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1FA8B4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3BE741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3178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250</w:t>
      </w:r>
    </w:p>
    <w:p w14:paraId="1C77966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2D0D7C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0F31DF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9D1BF2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nadine ANTON</w:t>
      </w:r>
    </w:p>
    <w:p w14:paraId="5E9E67D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13 rue ernest Renan </w:t>
      </w:r>
    </w:p>
    <w:p w14:paraId="7E02CA4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30900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nimes</w:t>
      </w:r>
    </w:p>
    <w:p w14:paraId="4C169C1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A70303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nadine1951</w:t>
      </w:r>
    </w:p>
    <w:p w14:paraId="5CF5CD5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antonjea1949@gmail.com</w:t>
      </w:r>
    </w:p>
    <w:p w14:paraId="5CD2B6D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ABDB0E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A382A0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1228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57B0B9B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1D1687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9A06B0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A37ADD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nassim izem</w:t>
      </w:r>
    </w:p>
    <w:p w14:paraId="3513C11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23, Rue du sergent Bobillot </w:t>
      </w:r>
    </w:p>
    <w:p w14:paraId="51E3F9A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54000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Nancy</w:t>
      </w:r>
    </w:p>
    <w:p w14:paraId="31ED7B7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EA78C5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nassimizem</w:t>
      </w:r>
    </w:p>
    <w:p w14:paraId="7CBF608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nassim.izem@gmail.com</w:t>
      </w:r>
    </w:p>
    <w:p w14:paraId="54E64DF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248F3F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3C4F7C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1507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120</w:t>
      </w:r>
    </w:p>
    <w:p w14:paraId="1662FA2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E23174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3412E0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6907D2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NGUYEN Thi Phuong</w:t>
      </w:r>
    </w:p>
    <w:p w14:paraId="701EA94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6, rue Voltaire - Appt 272 </w:t>
      </w:r>
    </w:p>
    <w:p w14:paraId="635197C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91000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Evry</w:t>
      </w:r>
    </w:p>
    <w:p w14:paraId="4C39B9E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D9D239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tantrungevry91</w:t>
      </w:r>
    </w:p>
    <w:p w14:paraId="706A2CF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thinotran1920@yahoo.fr</w:t>
      </w:r>
    </w:p>
    <w:p w14:paraId="344B0D6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E4D884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F71C23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2260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122</w:t>
      </w:r>
    </w:p>
    <w:p w14:paraId="0A33A6B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A8ECCC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35317DB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5C7087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NGUYEN Thi Phuong</w:t>
      </w:r>
    </w:p>
    <w:p w14:paraId="2F9DC51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6, rue Voltaire - Appt 272 </w:t>
      </w:r>
    </w:p>
    <w:p w14:paraId="529F75E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91000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Evry</w:t>
      </w:r>
    </w:p>
    <w:p w14:paraId="4A7AD14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4BB204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tantrungevry91</w:t>
      </w:r>
    </w:p>
    <w:p w14:paraId="79D31AD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thinotran1920@yahoo.fr</w:t>
      </w:r>
    </w:p>
    <w:p w14:paraId="32B88C8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CF417B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B3DDCC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2303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60</w:t>
      </w:r>
    </w:p>
    <w:p w14:paraId="3F4BCBA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9D1C91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01D8E3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8E5B9A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NGUYEN Thi Phuong</w:t>
      </w:r>
    </w:p>
    <w:p w14:paraId="50104E8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6, rue Voltaire - Appt 272 </w:t>
      </w:r>
    </w:p>
    <w:p w14:paraId="1CA16B7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91000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Evry</w:t>
      </w:r>
    </w:p>
    <w:p w14:paraId="77A530B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74BA17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tantrungevry91</w:t>
      </w:r>
    </w:p>
    <w:p w14:paraId="4B7D63B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thinotran1920@yahoo.fr</w:t>
      </w:r>
    </w:p>
    <w:p w14:paraId="24671A0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25E616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9CA69C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2304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82</w:t>
      </w:r>
    </w:p>
    <w:p w14:paraId="0547EEB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39D1DD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D8ED8F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C271C8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nicolas LEOVILLE</w:t>
      </w:r>
    </w:p>
    <w:p w14:paraId="637D5C5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29 RUE DE LA MER </w:t>
      </w:r>
    </w:p>
    <w:p w14:paraId="5B4CBA3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97438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Ste-Marie</w:t>
      </w:r>
    </w:p>
    <w:p w14:paraId="2990C1C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167859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nicoleo</w:t>
      </w:r>
    </w:p>
    <w:p w14:paraId="6B7C49C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nicolas.leoville@gmail.com</w:t>
      </w:r>
    </w:p>
    <w:p w14:paraId="1A26DD9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00FA73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38F067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2676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55</w:t>
      </w:r>
    </w:p>
    <w:p w14:paraId="30F86F2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5CE110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D7000C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CDB885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Olivier DUMAS</w:t>
      </w:r>
    </w:p>
    <w:p w14:paraId="2D0A89F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250 AVENUE DES CORSAIRES </w:t>
      </w:r>
    </w:p>
    <w:p w14:paraId="085A7A3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17000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LA ROCHELLE</w:t>
      </w:r>
    </w:p>
    <w:p w14:paraId="120FEC3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7E50DF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bibi36</w:t>
      </w:r>
    </w:p>
    <w:p w14:paraId="7954668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olivier.dumas0456@orange.fr</w:t>
      </w:r>
    </w:p>
    <w:p w14:paraId="35ED7D8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2F5073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D21E5A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3362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351</w:t>
      </w:r>
    </w:p>
    <w:p w14:paraId="58730AA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06CBF9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6FE3D7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28A1BD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Olivier JEANNE-ROSE</w:t>
      </w:r>
    </w:p>
    <w:p w14:paraId="575AAD6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8 Chemin départemental 29, 1 boîte A </w:t>
      </w:r>
    </w:p>
    <w:p w14:paraId="4CBACE9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97410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SAINT-PIERRE</w:t>
      </w:r>
    </w:p>
    <w:p w14:paraId="3593401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6D0F24D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metallum</w:t>
      </w:r>
    </w:p>
    <w:p w14:paraId="7904846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olivier.jeanne-rose@ac-reunion.fr</w:t>
      </w:r>
    </w:p>
    <w:p w14:paraId="3D581D7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870158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EF7DDE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2701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212</w:t>
      </w:r>
    </w:p>
    <w:p w14:paraId="060991F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8313B25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3B6DDC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967AF6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Pascal Demarez</w:t>
      </w:r>
    </w:p>
    <w:p w14:paraId="09C0E98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 rue de la Source </w:t>
      </w:r>
    </w:p>
    <w:p w14:paraId="48CB6AC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59990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Sebourg</w:t>
      </w:r>
    </w:p>
    <w:p w14:paraId="3ECB6D5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D2E8CC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motoprog</w:t>
      </w:r>
    </w:p>
    <w:p w14:paraId="1DDB96E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motoprog2@orange.fr</w:t>
      </w:r>
    </w:p>
    <w:p w14:paraId="0C38988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241060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3912C3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996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2500</w:t>
      </w:r>
    </w:p>
    <w:p w14:paraId="3359DC3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96250E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BC73BE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551384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pascal HOUE</w:t>
      </w:r>
    </w:p>
    <w:p w14:paraId="27E7BF8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place des prunelles </w:t>
      </w:r>
    </w:p>
    <w:p w14:paraId="00AA599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77120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coulommiers</w:t>
      </w:r>
    </w:p>
    <w:p w14:paraId="223B78E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E9B071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pascal747</w:t>
      </w:r>
    </w:p>
    <w:p w14:paraId="7C6C17B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le.pascal77@gmail.com</w:t>
      </w:r>
    </w:p>
    <w:p w14:paraId="59D7CB7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6A5360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B165AF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926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53</w:t>
      </w:r>
    </w:p>
    <w:p w14:paraId="33ABDCC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3421A4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9F7216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8C895A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pascal HOUE</w:t>
      </w:r>
    </w:p>
    <w:p w14:paraId="6221F49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place des prunelles </w:t>
      </w:r>
    </w:p>
    <w:p w14:paraId="4BB2402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77120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coulommiers</w:t>
      </w:r>
    </w:p>
    <w:p w14:paraId="105390C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0E4F04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pascal747</w:t>
      </w:r>
    </w:p>
    <w:p w14:paraId="19E2245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le.pascal77@gmail.com</w:t>
      </w:r>
    </w:p>
    <w:p w14:paraId="1399DE8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0FA934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7EFA62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3242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201</w:t>
      </w:r>
    </w:p>
    <w:p w14:paraId="3FC7522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CA7B6C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91AC50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304AEB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pascal HOUE</w:t>
      </w:r>
    </w:p>
    <w:p w14:paraId="65AFD69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place des prunelles </w:t>
      </w:r>
    </w:p>
    <w:p w14:paraId="25C8EBA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77120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coulommiers</w:t>
      </w:r>
    </w:p>
    <w:p w14:paraId="2804388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4F8B5D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pascal747</w:t>
      </w:r>
    </w:p>
    <w:p w14:paraId="146487B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le.pascal77@gmail.com</w:t>
      </w:r>
    </w:p>
    <w:p w14:paraId="6FB7616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9218CA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71DDED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3294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171</w:t>
      </w:r>
    </w:p>
    <w:p w14:paraId="5FFA1DA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950FAD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2B4F70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374D1D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pascal HOUE</w:t>
      </w:r>
    </w:p>
    <w:p w14:paraId="33A2A48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place des prunelles </w:t>
      </w:r>
    </w:p>
    <w:p w14:paraId="018DD7B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77120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coulommiers</w:t>
      </w:r>
    </w:p>
    <w:p w14:paraId="399820D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C31219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pascal747</w:t>
      </w:r>
    </w:p>
    <w:p w14:paraId="23E26D5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le.pascal77@gmail.com</w:t>
      </w:r>
    </w:p>
    <w:p w14:paraId="408A0B2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ADBDCB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FAF661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3302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112</w:t>
      </w:r>
    </w:p>
    <w:p w14:paraId="76EC8C1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BC76BB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C7BC35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300B5B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pascal HOUE</w:t>
      </w:r>
    </w:p>
    <w:p w14:paraId="1D473B2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place des prunelles </w:t>
      </w:r>
    </w:p>
    <w:p w14:paraId="50B4A6E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77120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coulommiers</w:t>
      </w:r>
    </w:p>
    <w:p w14:paraId="3D72AE3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391B7A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pascal747</w:t>
      </w:r>
    </w:p>
    <w:p w14:paraId="383FC62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le.pascal77@gmail.com</w:t>
      </w:r>
    </w:p>
    <w:p w14:paraId="01A0C40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F8CBA1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4CC397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3333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231</w:t>
      </w:r>
    </w:p>
    <w:p w14:paraId="49C523D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AFBF71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F43B7C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3EF0A0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pascal HOUE</w:t>
      </w:r>
    </w:p>
    <w:p w14:paraId="04600D6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place des prunelles </w:t>
      </w:r>
    </w:p>
    <w:p w14:paraId="73EFDD7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77120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coulommiers</w:t>
      </w:r>
    </w:p>
    <w:p w14:paraId="5411353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33458C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pascal747</w:t>
      </w:r>
    </w:p>
    <w:p w14:paraId="7A3E882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le.pascal77@gmail.com</w:t>
      </w:r>
    </w:p>
    <w:p w14:paraId="4BFB4E4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2F63C6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B79048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3348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136</w:t>
      </w:r>
    </w:p>
    <w:p w14:paraId="2CAE99B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14BCB9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3CE059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1BA6D3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pascal HOUE</w:t>
      </w:r>
    </w:p>
    <w:p w14:paraId="47FCC99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place des prunelles </w:t>
      </w:r>
    </w:p>
    <w:p w14:paraId="47CFAF2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77120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coulommiers</w:t>
      </w:r>
    </w:p>
    <w:p w14:paraId="057F559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10272D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pascal747</w:t>
      </w:r>
    </w:p>
    <w:p w14:paraId="55FB9F4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le.pascal77@gmail.com</w:t>
      </w:r>
    </w:p>
    <w:p w14:paraId="311A617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C196B5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637DE6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3350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121</w:t>
      </w:r>
    </w:p>
    <w:p w14:paraId="385B90D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BD0AB9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F53F37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2AFB86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pascal HOUE</w:t>
      </w:r>
    </w:p>
    <w:p w14:paraId="3A422CA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place des prunelles </w:t>
      </w:r>
    </w:p>
    <w:p w14:paraId="17B79EF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77120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coulommiers</w:t>
      </w:r>
    </w:p>
    <w:p w14:paraId="7A5B431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A2910B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pascal747</w:t>
      </w:r>
    </w:p>
    <w:p w14:paraId="3472E3A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le.pascal77@gmail.com</w:t>
      </w:r>
    </w:p>
    <w:p w14:paraId="3694F0E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AE9FF2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DEEF22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3351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121</w:t>
      </w:r>
    </w:p>
    <w:p w14:paraId="62CBD03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FFF2A2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B016DD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0DFB01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pascal HOUE</w:t>
      </w:r>
    </w:p>
    <w:p w14:paraId="60742EA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 place des prunelles </w:t>
      </w:r>
    </w:p>
    <w:p w14:paraId="642EF95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77120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coulommiers</w:t>
      </w:r>
    </w:p>
    <w:p w14:paraId="7920405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55048B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pascal747</w:t>
      </w:r>
    </w:p>
    <w:p w14:paraId="5402F79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le.pascal77@gmail.com</w:t>
      </w:r>
    </w:p>
    <w:p w14:paraId="10E1248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8437CF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01D66A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3355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221</w:t>
      </w:r>
    </w:p>
    <w:p w14:paraId="42F899A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62B1B8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ECB893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15C034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patrick fonte</w:t>
      </w:r>
    </w:p>
    <w:p w14:paraId="71F5D39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162 av Frédéric mistral </w:t>
      </w:r>
    </w:p>
    <w:p w14:paraId="7EC429B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04220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corbieres</w:t>
      </w:r>
    </w:p>
    <w:p w14:paraId="468233A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0C04F24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patf</w:t>
      </w:r>
    </w:p>
    <w:p w14:paraId="34CF486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thepatrick1960@gmail.com</w:t>
      </w:r>
    </w:p>
    <w:p w14:paraId="0F18D97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75B08A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A682D3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892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168</w:t>
      </w:r>
    </w:p>
    <w:p w14:paraId="599B471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502E1F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AA4C6A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E65FEC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pea laurent</w:t>
      </w:r>
    </w:p>
    <w:p w14:paraId="19EB4F9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B.P. 50782 Pirae </w:t>
      </w:r>
    </w:p>
    <w:p w14:paraId="735A0C8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98716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Pirae</w:t>
      </w:r>
    </w:p>
    <w:p w14:paraId="609F96B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PF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565FE7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tamtanlo</w:t>
      </w:r>
    </w:p>
    <w:p w14:paraId="14DFEB1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laurent.pea@mail.pf</w:t>
      </w:r>
    </w:p>
    <w:p w14:paraId="6D4B366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9733E8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53369F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1647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172</w:t>
      </w:r>
    </w:p>
    <w:p w14:paraId="3075BC6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FC92BF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3A92C5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C174F5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Peter K Harris</w:t>
      </w:r>
    </w:p>
    <w:p w14:paraId="454A890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333 NW 17th Ct Apt 307 </w:t>
      </w:r>
    </w:p>
    <w:p w14:paraId="5776B62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33311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Fort Lauderdale</w:t>
      </w:r>
    </w:p>
    <w:p w14:paraId="0036679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-FL</w:t>
      </w:r>
    </w:p>
    <w:p w14:paraId="422FA2A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expo58a</w:t>
      </w:r>
    </w:p>
    <w:p w14:paraId="3880BCD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peterkharris@gmail.com</w:t>
      </w:r>
    </w:p>
    <w:p w14:paraId="3DDA2F5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658151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C2F1649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3319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265</w:t>
      </w:r>
    </w:p>
    <w:p w14:paraId="2576C81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8E5C39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18E218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4A9C49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Petr Hula</w:t>
      </w:r>
    </w:p>
    <w:p w14:paraId="3FE7885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Vinné 13 </w:t>
      </w:r>
    </w:p>
    <w:p w14:paraId="3066020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41201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Litoměřice</w:t>
      </w:r>
    </w:p>
    <w:p w14:paraId="546824D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CZ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A59968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petrhula36</w:t>
      </w:r>
    </w:p>
    <w:p w14:paraId="19F0BE1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zubdog@seznam.cz</w:t>
      </w:r>
    </w:p>
    <w:p w14:paraId="43BA4F2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D7B653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1E76F0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3128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450</w:t>
      </w:r>
    </w:p>
    <w:p w14:paraId="069A931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30AB53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CD8196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954B8B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Petr Hula</w:t>
      </w:r>
    </w:p>
    <w:p w14:paraId="123F85B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Vinné 13 </w:t>
      </w:r>
    </w:p>
    <w:p w14:paraId="29F9CEF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41201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Litoměřice</w:t>
      </w:r>
    </w:p>
    <w:p w14:paraId="6F86B65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CZ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1E0F3B0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petrhula36</w:t>
      </w:r>
    </w:p>
    <w:p w14:paraId="495806D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zubdog@seznam.cz</w:t>
      </w:r>
    </w:p>
    <w:p w14:paraId="510BE9C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115736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3EF9220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3155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200</w:t>
      </w:r>
    </w:p>
    <w:p w14:paraId="769AC6F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AD112C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1CA5D1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B6244C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Philippe BENARD</w:t>
      </w:r>
    </w:p>
    <w:p w14:paraId="43F53EB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 bis route de Versailles Résidence La Corbellerie 2</w:t>
      </w:r>
    </w:p>
    <w:p w14:paraId="3273C3B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78560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 PORT-MARLY</w:t>
      </w:r>
    </w:p>
    <w:p w14:paraId="1E27A656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7224F1D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timbraphil</w:t>
      </w:r>
    </w:p>
    <w:p w14:paraId="0E5E41E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benophil@orange.fr</w:t>
      </w:r>
    </w:p>
    <w:p w14:paraId="51125C4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86B268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51B2B46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722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712</w:t>
      </w:r>
    </w:p>
    <w:p w14:paraId="4FBEE02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8AB109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5A930F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46C7B2E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Philippe BENARD</w:t>
      </w:r>
    </w:p>
    <w:p w14:paraId="7627B6A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31 bis route de Versailles Résidence La Corbellerie 2</w:t>
      </w:r>
    </w:p>
    <w:p w14:paraId="6C96802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78560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LE PORT-MARLY</w:t>
      </w:r>
    </w:p>
    <w:p w14:paraId="64C02D0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3B8BD73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timbraphil</w:t>
      </w:r>
    </w:p>
    <w:p w14:paraId="7ECCD80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benophil@orange.fr</w:t>
      </w:r>
    </w:p>
    <w:p w14:paraId="1388B6C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ED98EB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B45F8A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747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1002</w:t>
      </w:r>
    </w:p>
    <w:p w14:paraId="4661BCD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E95922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B143E5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2A8E34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Philippe Million</w:t>
      </w:r>
    </w:p>
    <w:p w14:paraId="7423F9C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The Bowers Bldg Apt B603/780 Bourke Street</w:t>
      </w:r>
    </w:p>
    <w:p w14:paraId="2333139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2016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Redfern NSW</w:t>
      </w:r>
    </w:p>
    <w:p w14:paraId="7983C49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AU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4F1A10A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foxyweby</w:t>
      </w:r>
    </w:p>
    <w:p w14:paraId="35FCAB7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foxyweby@hotmail.com</w:t>
      </w:r>
    </w:p>
    <w:p w14:paraId="394A7F7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A0901D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699BBB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1457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120</w:t>
      </w:r>
    </w:p>
    <w:p w14:paraId="12C2AD4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17D475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E25CAD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AE265F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Philippe Million</w:t>
      </w:r>
    </w:p>
    <w:p w14:paraId="7A6F0E8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The Bowers Bldg Apt B603/780 Bourke Street</w:t>
      </w:r>
    </w:p>
    <w:p w14:paraId="118DEBD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2016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Redfern NSW</w:t>
      </w:r>
    </w:p>
    <w:p w14:paraId="0C9CC4E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AU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753AEE8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foxyweby</w:t>
      </w:r>
    </w:p>
    <w:p w14:paraId="70DD2FE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foxyweby@hotmail.com</w:t>
      </w:r>
    </w:p>
    <w:p w14:paraId="70842ED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1A062B0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79AC75B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1460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100</w:t>
      </w:r>
    </w:p>
    <w:p w14:paraId="682BE73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751C94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17A3674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2BE21E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Pierre Feytout</w:t>
      </w:r>
    </w:p>
    <w:p w14:paraId="03267DB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62 Boulevard Maréchal Leclerc </w:t>
      </w:r>
    </w:p>
    <w:p w14:paraId="76B1D2A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33000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Bordeaux</w:t>
      </w:r>
    </w:p>
    <w:p w14:paraId="1EEC716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FC811B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ruepierre</w:t>
      </w:r>
    </w:p>
    <w:p w14:paraId="695CF01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pierre.feytout@wanadoo.fr</w:t>
      </w:r>
    </w:p>
    <w:p w14:paraId="2D72EB2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CB3563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6FF2DC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1405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70</w:t>
      </w:r>
    </w:p>
    <w:p w14:paraId="368D300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178172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71CAC6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20F9E1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Régis DELESTAGE</w:t>
      </w:r>
    </w:p>
    <w:p w14:paraId="2C31106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le marais n 360 </w:t>
      </w:r>
    </w:p>
    <w:p w14:paraId="714E374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24300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JAVERLHAC</w:t>
      </w:r>
    </w:p>
    <w:p w14:paraId="60AB67B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FR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2AB60DD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regisdelestage</w:t>
      </w:r>
    </w:p>
    <w:p w14:paraId="253D42A7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regis.delestage@gmail.com</w:t>
      </w:r>
    </w:p>
    <w:p w14:paraId="3A32C2D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486927C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0527618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1491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3890</w:t>
      </w:r>
    </w:p>
    <w:p w14:paraId="52D4101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C79283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F0920E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C40CE2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rene FOLLEZOU</w:t>
      </w:r>
    </w:p>
    <w:p w14:paraId="3D30C45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 rue Paul. Richet </w:t>
      </w:r>
    </w:p>
    <w:p w14:paraId="12EA381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22 120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POMMERET</w:t>
      </w:r>
    </w:p>
    <w:p w14:paraId="3E75CFE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8B6723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jeveux</w:t>
      </w:r>
    </w:p>
    <w:p w14:paraId="1A488DE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follezourene@gmail.com</w:t>
      </w:r>
    </w:p>
    <w:p w14:paraId="6C77F22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0911D2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A18457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3377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95.1</w:t>
      </w:r>
    </w:p>
    <w:p w14:paraId="402EFB4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56B4423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F21CF06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F1010F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robert brew</w:t>
      </w:r>
    </w:p>
    <w:p w14:paraId="1668A4C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54 esterbrook road </w:t>
      </w:r>
    </w:p>
    <w:p w14:paraId="4785811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01720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acton</w:t>
      </w:r>
    </w:p>
    <w:p w14:paraId="67B533C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US</w:t>
      </w:r>
      <w:proofErr w:type="gramEnd"/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-MA</w:t>
      </w:r>
    </w:p>
    <w:p w14:paraId="2D913C6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treelover55</w:t>
      </w:r>
    </w:p>
    <w:p w14:paraId="37C6273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robert.h.brew@gmail.com</w:t>
      </w:r>
    </w:p>
    <w:p w14:paraId="47DB118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A3BD90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502E1B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3252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210</w:t>
      </w:r>
    </w:p>
    <w:p w14:paraId="7A99744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C0EC95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E4F110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A4E291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Robert Delbecque</w:t>
      </w:r>
    </w:p>
    <w:p w14:paraId="738A48F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Clos des Mésanges </w:t>
      </w:r>
    </w:p>
    <w:p w14:paraId="1B1F0D9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88150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Chavelot</w:t>
      </w:r>
    </w:p>
    <w:p w14:paraId="115A3C0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DBE3D1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rob-del</w:t>
      </w:r>
    </w:p>
    <w:p w14:paraId="1639DBE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delbecque.r@orange.fr</w:t>
      </w:r>
    </w:p>
    <w:p w14:paraId="44B5997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5CC2ED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52D96B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45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1578</w:t>
      </w:r>
    </w:p>
    <w:p w14:paraId="40FBD58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83C71B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1E35E1B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A9E2FD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Robert Delbecque</w:t>
      </w:r>
    </w:p>
    <w:p w14:paraId="519E128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Clos des Mésanges </w:t>
      </w:r>
    </w:p>
    <w:p w14:paraId="3839096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88150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Chavelot</w:t>
      </w:r>
    </w:p>
    <w:p w14:paraId="7F2A77C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B41F27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rob-del</w:t>
      </w:r>
    </w:p>
    <w:p w14:paraId="4BFEE1A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delbecque.r@orange.fr</w:t>
      </w:r>
    </w:p>
    <w:p w14:paraId="0C2355C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29F71A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9D8589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221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1308</w:t>
      </w:r>
    </w:p>
    <w:p w14:paraId="7BCB0D1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7C217C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C1700D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987FFE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Robert Delbecque</w:t>
      </w:r>
    </w:p>
    <w:p w14:paraId="417081C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Clos des Mésanges </w:t>
      </w:r>
    </w:p>
    <w:p w14:paraId="142E9E3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88150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Chavelot</w:t>
      </w:r>
    </w:p>
    <w:p w14:paraId="5B79247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5178935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rob-del</w:t>
      </w:r>
    </w:p>
    <w:p w14:paraId="19B94D9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delbecque.r@orange.fr</w:t>
      </w:r>
    </w:p>
    <w:p w14:paraId="74E283A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0E189C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76FE86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321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328</w:t>
      </w:r>
    </w:p>
    <w:p w14:paraId="7B34292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B1AFC8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555C42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6528CC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Robert Delbecque</w:t>
      </w:r>
    </w:p>
    <w:p w14:paraId="57EF266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Clos des Mésanges </w:t>
      </w:r>
    </w:p>
    <w:p w14:paraId="0CA1FAB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88150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Chavelot</w:t>
      </w:r>
    </w:p>
    <w:p w14:paraId="3D1D080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DC955C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rob-del</w:t>
      </w:r>
    </w:p>
    <w:p w14:paraId="4FEB677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delbecque.r@orange.fr</w:t>
      </w:r>
    </w:p>
    <w:p w14:paraId="14EDFDD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9306D1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1D4C2A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684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408</w:t>
      </w:r>
    </w:p>
    <w:p w14:paraId="7A3B365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CA1572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498D35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5EFE96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Robert Delbecque</w:t>
      </w:r>
    </w:p>
    <w:p w14:paraId="6FDABF0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Clos des Mésanges </w:t>
      </w:r>
    </w:p>
    <w:p w14:paraId="35DE835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88150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Chavelot</w:t>
      </w:r>
    </w:p>
    <w:p w14:paraId="3461BC1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47947C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rob-del</w:t>
      </w:r>
    </w:p>
    <w:p w14:paraId="5BC4329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delbecque.r@orange.fr</w:t>
      </w:r>
    </w:p>
    <w:p w14:paraId="10D6217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1CE1B0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AEEFA9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752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338</w:t>
      </w:r>
    </w:p>
    <w:p w14:paraId="1D1024B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F5C366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F9FC550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F617B3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Robert Delbecque</w:t>
      </w:r>
    </w:p>
    <w:p w14:paraId="29C1793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Clos des Mésanges </w:t>
      </w:r>
    </w:p>
    <w:p w14:paraId="7E54640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88150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Chavelot</w:t>
      </w:r>
    </w:p>
    <w:p w14:paraId="068E8F6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62120A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rob-del</w:t>
      </w:r>
    </w:p>
    <w:p w14:paraId="5FEDF77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delbecque.r@orange.fr</w:t>
      </w:r>
    </w:p>
    <w:p w14:paraId="473B596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AE2E2E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D284B47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810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342</w:t>
      </w:r>
    </w:p>
    <w:p w14:paraId="0DDCD0F1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B4861A0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52D61A2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AB735A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Robert Delbecque</w:t>
      </w:r>
    </w:p>
    <w:p w14:paraId="6191DA1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Clos des Mésanges </w:t>
      </w:r>
    </w:p>
    <w:p w14:paraId="3368E54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88150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Chavelot</w:t>
      </w:r>
    </w:p>
    <w:p w14:paraId="5A3163E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3D1B5A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rob-del</w:t>
      </w:r>
    </w:p>
    <w:p w14:paraId="0F33D99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delbecque.r@orange.fr</w:t>
      </w:r>
    </w:p>
    <w:p w14:paraId="532F0F4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F69208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F12CFA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926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228</w:t>
      </w:r>
    </w:p>
    <w:p w14:paraId="5FB56BB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DF17BAE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422B14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1F6EBC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Robert Delbecque</w:t>
      </w:r>
    </w:p>
    <w:p w14:paraId="78C0BB2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10 Clos des Mésanges </w:t>
      </w:r>
    </w:p>
    <w:p w14:paraId="14D8193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88150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Chavelot</w:t>
      </w:r>
    </w:p>
    <w:p w14:paraId="414D1CB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65467D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rob-del</w:t>
      </w:r>
    </w:p>
    <w:p w14:paraId="2F213DA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delbecque.r@orange.fr</w:t>
      </w:r>
    </w:p>
    <w:p w14:paraId="294754F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0932FA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99885D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1343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108</w:t>
      </w:r>
    </w:p>
    <w:p w14:paraId="0B53775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C158C69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1B86925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AA6717B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Roland BARNAUD</w:t>
      </w:r>
    </w:p>
    <w:p w14:paraId="7E5C48A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13 chemin du Pinay </w:t>
      </w:r>
    </w:p>
    <w:p w14:paraId="355B749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42700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FIRMINY</w:t>
      </w:r>
    </w:p>
    <w:p w14:paraId="1094F44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D6B90A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angevert</w:t>
      </w:r>
    </w:p>
    <w:p w14:paraId="6298EFC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roland.barnaud@wanadoo.fr</w:t>
      </w:r>
    </w:p>
    <w:p w14:paraId="20332CA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6443B6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2A80EF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747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2440</w:t>
      </w:r>
    </w:p>
    <w:p w14:paraId="6452580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607863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9B3DF7E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491A88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Roland BARNAUD</w:t>
      </w:r>
    </w:p>
    <w:p w14:paraId="12FA64DC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13 chemin du Pinay </w:t>
      </w:r>
    </w:p>
    <w:p w14:paraId="2AFC1979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42700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FIRMINY</w:t>
      </w:r>
    </w:p>
    <w:p w14:paraId="246A10B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41053E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angevert</w:t>
      </w:r>
    </w:p>
    <w:p w14:paraId="516FEF28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roland.barnaud@wanadoo.fr</w:t>
      </w:r>
    </w:p>
    <w:p w14:paraId="4E369F6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08D41E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6250EF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774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1040</w:t>
      </w:r>
    </w:p>
    <w:p w14:paraId="36BBAC0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8C2D537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57A8EE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9C9DBD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Sara Cuadra</w:t>
      </w:r>
    </w:p>
    <w:p w14:paraId="2002798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C/ Estudios 2 (local) </w:t>
      </w:r>
    </w:p>
    <w:p w14:paraId="19FC138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28012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Madrid</w:t>
      </w:r>
    </w:p>
    <w:p w14:paraId="76859DFE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ES</w:t>
      </w:r>
      <w:r w:rsidRPr="00FC6A93">
        <w:rPr>
          <w:rFonts w:ascii="Times New Roman" w:hAnsi="Times New Roman" w:cs="Times New Roman"/>
          <w:b/>
          <w:sz w:val="28"/>
        </w:rPr>
        <w:t xml:space="preserve">  </w:t>
      </w:r>
    </w:p>
    <w:p w14:paraId="7F0B20D1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  <w:t xml:space="preserve">Pseudo :  </w:t>
      </w:r>
      <w:r w:rsidRPr="00FC6A93">
        <w:rPr>
          <w:rFonts w:ascii="Times New Roman" w:hAnsi="Times New Roman" w:cs="Times New Roman"/>
          <w:b/>
          <w:noProof/>
          <w:sz w:val="28"/>
        </w:rPr>
        <w:t>filateliatoledo</w:t>
      </w:r>
    </w:p>
    <w:p w14:paraId="68F6E26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</w:rPr>
        <w:t>filateliatoledo@gmail.com</w:t>
      </w:r>
    </w:p>
    <w:p w14:paraId="625808E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665A089D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p w14:paraId="27095D8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3126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80</w:t>
      </w:r>
    </w:p>
    <w:p w14:paraId="2D56E75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9F64E9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9311FEF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CA31F6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Sébastien MATRY</w:t>
      </w:r>
    </w:p>
    <w:p w14:paraId="48F90EA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44 Allées Alphonse Karr </w:t>
      </w:r>
    </w:p>
    <w:p w14:paraId="15B330B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51000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CHALONS EN CHAMPAGNE</w:t>
      </w:r>
    </w:p>
    <w:p w14:paraId="1660005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BF9139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matrix51</w:t>
      </w:r>
    </w:p>
    <w:p w14:paraId="1D7184D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matrysebastien@yahoo.fr</w:t>
      </w:r>
    </w:p>
    <w:p w14:paraId="2701DEA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DC8AA5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63C232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1351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171</w:t>
      </w:r>
    </w:p>
    <w:p w14:paraId="2C1E3F1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F66B1EB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1C43B1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201AEBF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SEBASTIEN MOREL</w:t>
      </w:r>
    </w:p>
    <w:p w14:paraId="43DA648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4, IMPASSE DU RUISSEAU </w:t>
      </w:r>
    </w:p>
    <w:p w14:paraId="2C50538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81700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BERTRE</w:t>
      </w:r>
    </w:p>
    <w:p w14:paraId="20A262B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0B241E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sebceres</w:t>
      </w:r>
    </w:p>
    <w:p w14:paraId="2196131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seb81.morel@gmail.com</w:t>
      </w:r>
    </w:p>
    <w:p w14:paraId="1566C4E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29C953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C14CA1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3259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1600</w:t>
      </w:r>
    </w:p>
    <w:p w14:paraId="7499211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197D95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97A5C17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62BA4A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SEBASTIEN MOREL</w:t>
      </w:r>
    </w:p>
    <w:p w14:paraId="6357E99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4, IMPASSE DU RUISSEAU </w:t>
      </w:r>
    </w:p>
    <w:p w14:paraId="3EA920A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81700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BERTRE</w:t>
      </w:r>
    </w:p>
    <w:p w14:paraId="79571FA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E663A3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sebceres</w:t>
      </w:r>
    </w:p>
    <w:p w14:paraId="52D3FCD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seb81.morel@gmail.com</w:t>
      </w:r>
    </w:p>
    <w:p w14:paraId="29987C8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9EF3E5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A38230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3260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390</w:t>
      </w:r>
    </w:p>
    <w:p w14:paraId="66A52BB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98C148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3DFD6114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C821FC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SEBASTIEN MOREL</w:t>
      </w:r>
    </w:p>
    <w:p w14:paraId="6709AAC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4, IMPASSE DU RUISSEAU </w:t>
      </w:r>
    </w:p>
    <w:p w14:paraId="78EA32F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81700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BERTRE</w:t>
      </w:r>
    </w:p>
    <w:p w14:paraId="4BB22C4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D59BE6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sebceres</w:t>
      </w:r>
    </w:p>
    <w:p w14:paraId="46EAD6C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seb81.morel@gmail.com</w:t>
      </w:r>
    </w:p>
    <w:p w14:paraId="3A3F5EB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C20C5E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05516B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3302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170</w:t>
      </w:r>
    </w:p>
    <w:p w14:paraId="5B54741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1F696D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7C064B7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188AE4E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SEBASTIEN MOREL</w:t>
      </w:r>
    </w:p>
    <w:p w14:paraId="237B904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4, IMPASSE DU RUISSEAU </w:t>
      </w:r>
    </w:p>
    <w:p w14:paraId="565B26B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81700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BERTRE</w:t>
      </w:r>
    </w:p>
    <w:p w14:paraId="01E957C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FD86B1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sebceres</w:t>
      </w:r>
    </w:p>
    <w:p w14:paraId="5C9050D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seb81.morel@gmail.com</w:t>
      </w:r>
    </w:p>
    <w:p w14:paraId="277ABEB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AF2840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4C0312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3379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270</w:t>
      </w:r>
    </w:p>
    <w:p w14:paraId="4C2A5D83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0525B36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281DA5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AA13C0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SEBASTIEN MOREL</w:t>
      </w:r>
    </w:p>
    <w:p w14:paraId="6687BF6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4, IMPASSE DU RUISSEAU </w:t>
      </w:r>
    </w:p>
    <w:p w14:paraId="00C62EA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81700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BERTRE</w:t>
      </w:r>
    </w:p>
    <w:p w14:paraId="4DF98A6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793F45F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sebceres</w:t>
      </w:r>
    </w:p>
    <w:p w14:paraId="0B6B208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seb81.morel@gmail.com</w:t>
      </w:r>
    </w:p>
    <w:p w14:paraId="27CB4C6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D40080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C81D0B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3380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110</w:t>
      </w:r>
    </w:p>
    <w:p w14:paraId="7B31995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8D528D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48C0EB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C1DDAD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Serge ROUX</w:t>
      </w:r>
    </w:p>
    <w:p w14:paraId="50628D0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93 rue du Dauphiné </w:t>
      </w:r>
    </w:p>
    <w:p w14:paraId="6FC934A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69003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LYON</w:t>
      </w:r>
    </w:p>
    <w:p w14:paraId="14F61F8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12503E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sepvret79</w:t>
      </w:r>
    </w:p>
    <w:p w14:paraId="441421D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serge.roux3@wanadoo.fr</w:t>
      </w:r>
    </w:p>
    <w:p w14:paraId="53631C4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C40D49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E27936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1132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72</w:t>
      </w:r>
    </w:p>
    <w:p w14:paraId="4F4F5A6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24CA01A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0A6C822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9588D2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Serge ROUX</w:t>
      </w:r>
    </w:p>
    <w:p w14:paraId="352BF1F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93 rue du Dauphiné </w:t>
      </w:r>
    </w:p>
    <w:p w14:paraId="71EED15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69003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LYON</w:t>
      </w:r>
    </w:p>
    <w:p w14:paraId="71E3034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D0185A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sepvret79</w:t>
      </w:r>
    </w:p>
    <w:p w14:paraId="2E70F67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serge.roux3@wanadoo.fr</w:t>
      </w:r>
    </w:p>
    <w:p w14:paraId="3EABFFC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781741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C4FE35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1227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205</w:t>
      </w:r>
    </w:p>
    <w:p w14:paraId="4FD21910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A185028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1C7E41A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C867D8F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Shanti Swarup Rath</w:t>
      </w:r>
    </w:p>
    <w:p w14:paraId="1E8B8EB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Plot no-969/2436,Forest Park </w:t>
      </w:r>
    </w:p>
    <w:p w14:paraId="6AEE21E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751009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Bhubaneswar</w:t>
      </w:r>
    </w:p>
    <w:p w14:paraId="4C97493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IN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62E0F36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papu</w:t>
      </w:r>
    </w:p>
    <w:p w14:paraId="6AE7E07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papurath@yahoo.com</w:t>
      </w:r>
    </w:p>
    <w:p w14:paraId="5C9AE15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CC4862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A5C3A9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2249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120</w:t>
      </w:r>
    </w:p>
    <w:p w14:paraId="1F3FE528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7146FB8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B2B8B1C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08485C4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Shi You Ren</w:t>
      </w:r>
    </w:p>
    <w:p w14:paraId="570C8CD0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111--2--505, Gui Lin West Street, Shanghai 200233, P. R CHINA </w:t>
      </w:r>
    </w:p>
    <w:p w14:paraId="1782F4E3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200233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Shanghai</w:t>
      </w:r>
    </w:p>
    <w:p w14:paraId="15F95C7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CN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A5D1D5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idshiyrjy</w:t>
      </w:r>
    </w:p>
    <w:p w14:paraId="013A8F5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smsshyr@hotmail.com</w:t>
      </w:r>
    </w:p>
    <w:p w14:paraId="3E9980B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1EC390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E54EEE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1144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280</w:t>
      </w:r>
    </w:p>
    <w:p w14:paraId="1B5EE01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1C71AFC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E630678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7FC0A0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Sylvain Delaroque</w:t>
      </w:r>
    </w:p>
    <w:p w14:paraId="4B197FB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29 avenue division leclerc </w:t>
      </w:r>
    </w:p>
    <w:p w14:paraId="2C44784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50200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Coutances</w:t>
      </w:r>
    </w:p>
    <w:p w14:paraId="59C70080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26B1DF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sylvaindelaroque</w:t>
      </w:r>
    </w:p>
    <w:p w14:paraId="226A7DE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sylvainpeinture50@gmail.com</w:t>
      </w:r>
    </w:p>
    <w:p w14:paraId="6A6CDE9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DA3E7E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404405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1069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1500</w:t>
      </w:r>
    </w:p>
    <w:p w14:paraId="72261982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3AAD7561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2B7CEC7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7288967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Xavier VINCENT</w:t>
      </w:r>
    </w:p>
    <w:p w14:paraId="7D00B854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6 rue du Dabo </w:t>
      </w:r>
    </w:p>
    <w:p w14:paraId="1FAC66C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67800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HOENHEIM</w:t>
      </w:r>
    </w:p>
    <w:p w14:paraId="33EFA84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0C185AC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xav67</w:t>
      </w:r>
    </w:p>
    <w:p w14:paraId="1D60599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xa.vincent@orange.fr</w:t>
      </w:r>
    </w:p>
    <w:p w14:paraId="1459DE0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6A6B8A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5060AB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1406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589</w:t>
      </w:r>
    </w:p>
    <w:p w14:paraId="63D730C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51782C7F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A4FDFED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354E4E2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Xavier VINCENT</w:t>
      </w:r>
    </w:p>
    <w:p w14:paraId="1818295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6 rue du Dabo </w:t>
      </w:r>
    </w:p>
    <w:p w14:paraId="71F606C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67800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HOENHEIM</w:t>
      </w:r>
    </w:p>
    <w:p w14:paraId="066DFD6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449ED91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xav67</w:t>
      </w:r>
    </w:p>
    <w:p w14:paraId="1CFB398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xa.vincent@orange.fr</w:t>
      </w:r>
    </w:p>
    <w:p w14:paraId="6CDB82C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C35F59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D1BC39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1407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989</w:t>
      </w:r>
    </w:p>
    <w:p w14:paraId="2D2CB12F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26962CD2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A423879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97D5F0A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YONG HE</w:t>
      </w:r>
    </w:p>
    <w:p w14:paraId="29B3B762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 xml:space="preserve">99-4-803 JunZi Street </w:t>
      </w:r>
    </w:p>
    <w:p w14:paraId="6E8EFFA5" w14:textId="77777777" w:rsidR="00FC6A93" w:rsidRP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315010</w:t>
      </w:r>
      <w:r w:rsidRPr="00FC6A93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C6A93">
        <w:rPr>
          <w:rFonts w:ascii="Times New Roman" w:hAnsi="Times New Roman" w:cs="Times New Roman"/>
          <w:b/>
          <w:noProof/>
          <w:sz w:val="28"/>
          <w:lang w:val="en-US"/>
        </w:rPr>
        <w:t>NingBo</w:t>
      </w:r>
    </w:p>
    <w:p w14:paraId="7EF23CF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FC6A9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CN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2E1AFDB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Xiaowu_philatelic</w:t>
      </w:r>
    </w:p>
    <w:p w14:paraId="5C854CA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DELCAMPE@YEAH.NET</w:t>
      </w:r>
    </w:p>
    <w:p w14:paraId="00DA41F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0225DE7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51793C5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1357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150</w:t>
      </w:r>
    </w:p>
    <w:p w14:paraId="330C973E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051303D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4587DCB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082A8756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YVES BERTHOLON</w:t>
      </w:r>
    </w:p>
    <w:p w14:paraId="6296AC95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329 AVENUE HENRI DESCHAMPS </w:t>
      </w:r>
    </w:p>
    <w:p w14:paraId="4967AEC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01700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MIRIBEL</w:t>
      </w:r>
    </w:p>
    <w:p w14:paraId="29A8587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3A57919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trypter</w:t>
      </w:r>
    </w:p>
    <w:p w14:paraId="4C795A6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y.bertholon@orange.fr</w:t>
      </w:r>
    </w:p>
    <w:p w14:paraId="668EB1C8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0B47299D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44142B5A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1610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250</w:t>
      </w:r>
    </w:p>
    <w:p w14:paraId="54CFE1D4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46175C74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0942B133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5E94A9F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Yves FANGET</w:t>
      </w:r>
    </w:p>
    <w:p w14:paraId="0848A08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5 rue Edmond Goudchaux </w:t>
      </w:r>
    </w:p>
    <w:p w14:paraId="6542247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57000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METZ</w:t>
      </w:r>
    </w:p>
    <w:p w14:paraId="357CEA0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429F1DF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yvesfanget</w:t>
      </w:r>
    </w:p>
    <w:p w14:paraId="2830B2C2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yves.fanget@wanadoo.fr</w:t>
      </w:r>
    </w:p>
    <w:p w14:paraId="6F467F8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7E979A6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90BA0DD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693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250</w:t>
      </w:r>
    </w:p>
    <w:p w14:paraId="6E26F55B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679F914D" w14:textId="77777777" w:rsidR="00FC6A93" w:rsidRPr="009E1C36" w:rsidRDefault="00FC6A93" w:rsidP="009E1C36">
      <w:pPr>
        <w:spacing w:before="240" w:line="400" w:lineRule="exact"/>
        <w:jc w:val="center"/>
        <w:rPr>
          <w:rFonts w:ascii="Times New Roman" w:hAnsi="Times New Roman" w:cs="Times New Roman"/>
          <w:b/>
          <w:spacing w:val="20"/>
          <w:sz w:val="40"/>
        </w:rPr>
      </w:pPr>
      <w:r w:rsidRPr="009E1C36">
        <w:rPr>
          <w:rFonts w:ascii="Times New Roman" w:hAnsi="Times New Roman" w:cs="Times New Roman"/>
          <w:b/>
          <w:spacing w:val="20"/>
          <w:sz w:val="52"/>
        </w:rPr>
        <w:lastRenderedPageBreak/>
        <w:t>5</w:t>
      </w:r>
      <w:r>
        <w:rPr>
          <w:rFonts w:ascii="Times New Roman" w:hAnsi="Times New Roman" w:cs="Times New Roman"/>
          <w:b/>
          <w:spacing w:val="20"/>
          <w:sz w:val="52"/>
        </w:rPr>
        <w:t>73</w:t>
      </w:r>
      <w:proofErr w:type="gramStart"/>
      <w:r w:rsidRPr="009E1C36">
        <w:rPr>
          <w:rFonts w:ascii="Times New Roman" w:hAnsi="Times New Roman" w:cs="Times New Roman"/>
          <w:b/>
          <w:spacing w:val="20"/>
          <w:sz w:val="40"/>
          <w:vertAlign w:val="superscript"/>
        </w:rPr>
        <w:t xml:space="preserve">e  </w:t>
      </w:r>
      <w:r w:rsidRPr="009E1C36">
        <w:rPr>
          <w:rFonts w:ascii="Times New Roman" w:hAnsi="Times New Roman" w:cs="Times New Roman"/>
          <w:b/>
          <w:spacing w:val="20"/>
          <w:sz w:val="40"/>
        </w:rPr>
        <w:t>VENTE</w:t>
      </w:r>
      <w:proofErr w:type="gramEnd"/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</w:t>
      </w:r>
      <w:r w:rsidRPr="009E1C36">
        <w:rPr>
          <w:rFonts w:ascii="Times New Roman" w:hAnsi="Times New Roman" w:cs="Times New Roman"/>
          <w:b/>
          <w:spacing w:val="20"/>
          <w:sz w:val="36"/>
        </w:rPr>
        <w:t>SUR</w:t>
      </w:r>
      <w:r w:rsidRPr="009E1C36">
        <w:rPr>
          <w:rFonts w:ascii="Times New Roman" w:hAnsi="Times New Roman" w:cs="Times New Roman"/>
          <w:b/>
          <w:spacing w:val="20"/>
          <w:sz w:val="40"/>
        </w:rPr>
        <w:t xml:space="preserve"> OFFRES</w:t>
      </w:r>
    </w:p>
    <w:p w14:paraId="6F9630E1" w14:textId="77777777" w:rsidR="00FC6A93" w:rsidRPr="009E1C36" w:rsidRDefault="00FC6A93" w:rsidP="009E1C36">
      <w:pPr>
        <w:pStyle w:val="Titre1"/>
        <w:spacing w:after="600"/>
        <w:rPr>
          <w:i/>
        </w:rPr>
      </w:pPr>
      <w:r w:rsidRPr="009E1C36">
        <w:rPr>
          <w:i/>
        </w:rPr>
        <w:t xml:space="preserve">Ordres reçus jusqu'au </w:t>
      </w:r>
      <w:r>
        <w:rPr>
          <w:i/>
        </w:rPr>
        <w:t>ma</w:t>
      </w:r>
      <w:r w:rsidRPr="009E1C36">
        <w:rPr>
          <w:i/>
        </w:rPr>
        <w:t xml:space="preserve">rdi </w:t>
      </w:r>
      <w:r>
        <w:rPr>
          <w:i/>
        </w:rPr>
        <w:t>3</w:t>
      </w:r>
      <w:r w:rsidRPr="009E1C36">
        <w:rPr>
          <w:i/>
        </w:rPr>
        <w:t xml:space="preserve"> </w:t>
      </w:r>
      <w:r>
        <w:rPr>
          <w:i/>
        </w:rPr>
        <w:t>juin</w:t>
      </w:r>
      <w:r w:rsidRPr="009E1C36">
        <w:rPr>
          <w:i/>
        </w:rPr>
        <w:t xml:space="preserve"> 20</w:t>
      </w:r>
      <w:r>
        <w:rPr>
          <w:i/>
        </w:rPr>
        <w:t>25</w:t>
      </w:r>
    </w:p>
    <w:p w14:paraId="6FDE15E1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Yves FANGET</w:t>
      </w:r>
    </w:p>
    <w:p w14:paraId="35FA598A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 xml:space="preserve">5 rue Edmond Goudchaux </w:t>
      </w:r>
    </w:p>
    <w:p w14:paraId="6049E64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</w:rPr>
        <w:t>57000</w:t>
      </w:r>
      <w:r w:rsidRPr="00394473">
        <w:rPr>
          <w:rFonts w:ascii="Times New Roman" w:hAnsi="Times New Roman" w:cs="Times New Roman"/>
          <w:b/>
          <w:sz w:val="28"/>
        </w:rPr>
        <w:t xml:space="preserve"> </w:t>
      </w:r>
      <w:r w:rsidRPr="00B4749E">
        <w:rPr>
          <w:rFonts w:ascii="Times New Roman" w:hAnsi="Times New Roman" w:cs="Times New Roman"/>
          <w:b/>
          <w:noProof/>
          <w:sz w:val="28"/>
        </w:rPr>
        <w:t>METZ</w:t>
      </w:r>
    </w:p>
    <w:p w14:paraId="0E137E19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394473">
        <w:rPr>
          <w:rFonts w:ascii="Times New Roman" w:hAnsi="Times New Roman" w:cs="Times New Roman"/>
          <w:b/>
          <w:sz w:val="28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FR</w:t>
      </w:r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</w:p>
    <w:p w14:paraId="1CD92BD3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proofErr w:type="gramStart"/>
      <w:r w:rsidRPr="00394473">
        <w:rPr>
          <w:rFonts w:ascii="Times New Roman" w:hAnsi="Times New Roman" w:cs="Times New Roman"/>
          <w:b/>
          <w:sz w:val="28"/>
          <w:lang w:val="en-US"/>
        </w:rPr>
        <w:t>Pseudo :</w:t>
      </w:r>
      <w:proofErr w:type="gramEnd"/>
      <w:r w:rsidRPr="00394473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yvesfanget</w:t>
      </w:r>
    </w:p>
    <w:p w14:paraId="5272ED9B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394473">
        <w:rPr>
          <w:rFonts w:ascii="Times New Roman" w:hAnsi="Times New Roman" w:cs="Times New Roman"/>
          <w:b/>
          <w:sz w:val="28"/>
          <w:lang w:val="en-US"/>
        </w:rPr>
        <w:tab/>
      </w:r>
      <w:r w:rsidRPr="00B4749E">
        <w:rPr>
          <w:rFonts w:ascii="Times New Roman" w:hAnsi="Times New Roman" w:cs="Times New Roman"/>
          <w:b/>
          <w:noProof/>
          <w:sz w:val="28"/>
          <w:lang w:val="en-US"/>
        </w:rPr>
        <w:t>yves.fanget@wanadoo.fr</w:t>
      </w:r>
    </w:p>
    <w:p w14:paraId="1E1236BE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3BCACBEC" w14:textId="77777777" w:rsidR="00FC6A93" w:rsidRPr="0039447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6DFDFFB6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Lot </w:t>
      </w:r>
      <w:r w:rsidRPr="00B4749E">
        <w:rPr>
          <w:rFonts w:ascii="Times New Roman" w:hAnsi="Times New Roman" w:cs="Times New Roman"/>
          <w:b/>
          <w:noProof/>
          <w:sz w:val="28"/>
        </w:rPr>
        <w:t>791</w:t>
      </w:r>
      <w:r>
        <w:rPr>
          <w:rFonts w:ascii="Times New Roman" w:hAnsi="Times New Roman" w:cs="Times New Roman"/>
          <w:b/>
          <w:sz w:val="28"/>
        </w:rPr>
        <w:t xml:space="preserve">   Offre    </w:t>
      </w:r>
      <w:r w:rsidRPr="00B4749E">
        <w:rPr>
          <w:rFonts w:ascii="Times New Roman" w:hAnsi="Times New Roman" w:cs="Times New Roman"/>
          <w:b/>
          <w:noProof/>
          <w:sz w:val="28"/>
        </w:rPr>
        <w:t>130</w:t>
      </w:r>
    </w:p>
    <w:p w14:paraId="4447E74C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  <w:sectPr w:rsidR="00FC6A93" w:rsidSect="00FC6A93">
          <w:pgSz w:w="11906" w:h="16838"/>
          <w:pgMar w:top="426" w:right="1417" w:bottom="1417" w:left="1417" w:header="720" w:footer="720" w:gutter="0"/>
          <w:pgNumType w:start="1"/>
          <w:cols w:space="720"/>
        </w:sectPr>
      </w:pPr>
    </w:p>
    <w:p w14:paraId="158123F5" w14:textId="77777777" w:rsidR="00FC6A93" w:rsidRDefault="00FC6A93" w:rsidP="009E1C36">
      <w:pPr>
        <w:spacing w:after="120" w:line="240" w:lineRule="auto"/>
        <w:rPr>
          <w:rFonts w:ascii="Times New Roman" w:hAnsi="Times New Roman" w:cs="Times New Roman"/>
          <w:b/>
          <w:sz w:val="28"/>
        </w:rPr>
      </w:pPr>
    </w:p>
    <w:sectPr w:rsidR="00FC6A93" w:rsidSect="00FC6A93">
      <w:type w:val="continuous"/>
      <w:pgSz w:w="11906" w:h="16838"/>
      <w:pgMar w:top="426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DE"/>
    <w:rsid w:val="000019D0"/>
    <w:rsid w:val="00036B70"/>
    <w:rsid w:val="0004614D"/>
    <w:rsid w:val="001642B0"/>
    <w:rsid w:val="0018634A"/>
    <w:rsid w:val="001D2A52"/>
    <w:rsid w:val="00201E8C"/>
    <w:rsid w:val="00223043"/>
    <w:rsid w:val="00254837"/>
    <w:rsid w:val="00261148"/>
    <w:rsid w:val="00282B6D"/>
    <w:rsid w:val="002C7132"/>
    <w:rsid w:val="002E6208"/>
    <w:rsid w:val="00331217"/>
    <w:rsid w:val="00355738"/>
    <w:rsid w:val="00394473"/>
    <w:rsid w:val="0043638F"/>
    <w:rsid w:val="00524629"/>
    <w:rsid w:val="005A5564"/>
    <w:rsid w:val="005F618A"/>
    <w:rsid w:val="00645B91"/>
    <w:rsid w:val="00717407"/>
    <w:rsid w:val="0074174E"/>
    <w:rsid w:val="007F25E6"/>
    <w:rsid w:val="008158EF"/>
    <w:rsid w:val="00822C65"/>
    <w:rsid w:val="00863B02"/>
    <w:rsid w:val="00886C18"/>
    <w:rsid w:val="009375CC"/>
    <w:rsid w:val="009547EB"/>
    <w:rsid w:val="00996E11"/>
    <w:rsid w:val="00996E89"/>
    <w:rsid w:val="009E1C36"/>
    <w:rsid w:val="00A028D8"/>
    <w:rsid w:val="00A106F5"/>
    <w:rsid w:val="00A13639"/>
    <w:rsid w:val="00A37644"/>
    <w:rsid w:val="00A768D8"/>
    <w:rsid w:val="00A8148E"/>
    <w:rsid w:val="00AA51B8"/>
    <w:rsid w:val="00AF337C"/>
    <w:rsid w:val="00B96D49"/>
    <w:rsid w:val="00C104BA"/>
    <w:rsid w:val="00C265E9"/>
    <w:rsid w:val="00C34091"/>
    <w:rsid w:val="00C36B5D"/>
    <w:rsid w:val="00C83D32"/>
    <w:rsid w:val="00D14CD9"/>
    <w:rsid w:val="00D91CEE"/>
    <w:rsid w:val="00DF63DE"/>
    <w:rsid w:val="00FC6A93"/>
    <w:rsid w:val="00FF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A1F72"/>
  <w15:docId w15:val="{AAE8F877-C01F-4322-9B1E-1C4F510A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629"/>
  </w:style>
  <w:style w:type="paragraph" w:styleId="Titre1">
    <w:name w:val="heading 1"/>
    <w:basedOn w:val="Normal"/>
    <w:next w:val="Normal"/>
    <w:link w:val="Titre1Car"/>
    <w:qFormat/>
    <w:rsid w:val="009E1C36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9E1C36"/>
    <w:rPr>
      <w:rFonts w:ascii="Times New Roman" w:eastAsia="Times New Roman" w:hAnsi="Times New Roman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\Catalogue%20Roumet\ordres%20Delcampe%20557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ordres Delcampe 557.dotx</Template>
  <TotalTime>0</TotalTime>
  <Pages>239</Pages>
  <Words>8511</Words>
  <Characters>46814</Characters>
  <Application>Microsoft Office Word</Application>
  <DocSecurity>0</DocSecurity>
  <Lines>390</Lines>
  <Paragraphs>110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</dc:creator>
  <cp:lastModifiedBy>Aurélie ROGEL</cp:lastModifiedBy>
  <cp:revision>1</cp:revision>
  <cp:lastPrinted>2025-06-03T13:10:00Z</cp:lastPrinted>
  <dcterms:created xsi:type="dcterms:W3CDTF">2025-06-03T13:09:00Z</dcterms:created>
  <dcterms:modified xsi:type="dcterms:W3CDTF">2025-06-03T13:10:00Z</dcterms:modified>
</cp:coreProperties>
</file>